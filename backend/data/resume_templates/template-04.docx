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3A1E2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6729730</wp:posOffset>
                </wp:positionV>
                <wp:extent cx="6429375" cy="1200150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5FA75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对日商务日语实践社                         社长</w:t>
                            </w:r>
                          </w:p>
                          <w:p w14:paraId="447A995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27" w:hanging="227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商务技能专项活动：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策划 “日文商务文书书写大赛”“对日商务情景模拟展演” 等活动 7 场，邀请 6 位对日外贸企业资深行政主管担任评委并开展专题培训，覆盖全院 320 余名日语专业学生。</w:t>
                            </w:r>
                          </w:p>
                          <w:p w14:paraId="283CDC7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27" w:hanging="227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商务资源开发与共享：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牵头整理对日邮件模板、商务礼仪课件、口译实训素材，搭建 “对日商务日语教学资源库”，收录启蒙 - 基础 - 进阶分层素材 600 余份，供全院师生免费下载，累计下载量超 2000 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29.9pt;height:94.5pt;width:506.25pt;mso-position-vertical-relative:page;z-index:251676672;mso-width-relative:page;mso-height-relative:page;" filled="f" stroked="f" coordsize="21600,21600" o:gfxdata="UEsDBAoAAAAAAIdO4kAAAAAAAAAAAAAAAAAEAAAAZHJzL1BLAwQUAAAACACHTuJAXofo+NkAAAAN AQAADwAAAGRycy9kb3ducmV2LnhtbE2PzU7DMBCE70i8g7VI3KidkKI0xKkQPxIHLi3hvo2XJCK2 o9ht0rdne4Lb7s5o9ptyu9hBnGgKvXcakpUCQa7xpnethvrz7S4HESI6g4N3pOFMAbbV9VWJhfGz 29FpH1vBIS4UqKGLcSykDE1HFsPKj+RY+/aTxcjr1Eoz4czhdpCpUg/SYu/4Q4cjPXfU/OyPVkOM 5ik51682vH8tHy9zp5o11lrf3iTqEUSkJf6Z4YLP6FAx08EfnQli0HCvMnbyXa033OHiUFm6AXHg Kc3yHGRVyv8tql9QSwMEFAAAAAgAh07iQNZptZwnAgAAKwQAAA4AAABkcnMvZTJvRG9jLnhtbK1T S27bMBDdF+gdCO5r2YqdxILlII3hokD6AdIegKYoiyjJYUnaUnqA5gZdddN9z+VzdEgprpFusqgW AofDeTPv8XFx1WlF9sJ5Caakk9GYEmE4VNJsS/r50/rVJSU+MFMxBUaU9F54erV8+WLR2kLk0ICq hCMIYnzR2pI2IdgiyzxvhGZ+BFYYTNbgNAsYum1WOdYiulZZPh6fZy24yjrgwnvcXfVJOiC65wBC XUsuVsB3WpjQozqhWEBKvpHW02Watq4FDx/q2otAVEmRaUh/bILrTfxnywUrto7ZRvJhBPacEZ5w 0kwabHqEWrHAyM7Jf6C05A481GHEQWc9kaQIspiMn2hz1zArEheU2tuj6P7/wfL3+4+OyKqkZyiJ YRpv/PDj4fDz9+HXd5JHfVrrCzx2Z/Fg6F5Dh65JXL29Bf7FEwM3DTNbce0ctI1gFc43iZXZSWmP 4yPIpn0HFfZhuwAJqKudjuKhHATRcZD7492ILhCOm+fTfH52MaOEY26CRprM0u1lrHgst86HNwI0 iYuSOrz8BM/2tz7EcVjxeCR2M7CWSiUDKEPaks5n+SwVnGS0DOh2JXVJL8fxS7xYocxALzLquYVu 0w1ybaC6R6IOer/ha8NFA+4bJS16raT+6445QYl6a1Cs+WQ6jeZMwXR2kWPgTjOb0wwzHKFKGijp lzchGTpy8vYaRV3LRDeq308yzIoeSioMfo8mPY3Tqb9vfPkHUEsDBAoAAAAAAIdO4kAAAAAAAAAA AAAAAAAGAAAAX3JlbHMvUEsDBBQAAAAIAIdO4kCKFGY80QAAAJQBAAALAAAAX3JlbHMvLnJlbHOl kMFqwzAMhu+DvYPRfXGawxijTi+j0GvpHsDYimMaW0Yy2fr28w6DZfS2o36h7xP//vCZFrUiS6Rs YNf1oDA78jEHA++X49MLKKk2e7tQRgM3FDiMjw/7My62tiOZYxHVKFkMzLWWV63FzZisdFQwt81E nGxtIwddrLvagHro+2fNvxkwbpjq5A3wyQ+gLrfSzH/YKTomoal2jpKmaYruHlUHtmWO7sg24Ru5 RrMcsBrwLBoHalnXfgR9X7/7p97TRz7jutV+h4zrj1dvuhy/AFBLAwQUAAAACACHTuJAfublIPcA AADhAQAAEwAAAFtDb250ZW50X1R5cGVzXS54bWyVkUFOwzAQRfdI3MHyFiVOu0AIJemCtEtAqBxg ZE8Si2RseUxob4+TthtEkVjaM/+/J7vcHMZBTBjYOqrkKi+kQNLOWOoq+b7fZQ9ScAQyMDjCSh6R 5aa+vSn3R48sUpq4kn2M/lEp1j2OwLnzSGnSujBCTMfQKQ/6AzpU66K4V9pRRIpZnDtkXTbYwucQ xfaQrk8mAQeW4um0OLMqCd4PVkNMpmoi84OSnQl5Si473FvPd0lDql8J8+Q64Jx7SU8TrEHxCiE+ w5g0lAmsjPuigFP+d8lsOXLm2tZqzJvATYq94XSxutaOa9c4/d/y7ZK6dKvlg+pvUEsBAhQAFAAA AAgAh07iQH7m5SD3AAAA4QEAABMAAAAAAAAAAQAgAAAAmQQAAFtDb250ZW50X1R5cGVzXS54bWxQ SwECFAAKAAAAAACHTuJAAAAAAAAAAAAAAAAABgAAAAAAAAAAABAAAAB7AwAAX3JlbHMvUEsBAhQA FAAAAAgAh07iQIoUZjzRAAAAlAEAAAsAAAAAAAAAAQAgAAAAnwMAAF9yZWxzLy5yZWxzUEsBAhQA CgAAAAAAh07iQAAAAAAAAAAAAAAAAAQAAAAAAAAAAAAQAAAAAAAAAGRycy9QSwECFAAUAAAACACH TuJAXofo+NkAAAANAQAADwAAAAAAAAABACAAAAAiAAAAZHJzL2Rvd25yZXYueG1sUEsBAhQAFAAA AAgAh07iQNZptZwnAgAAKwQAAA4AAAAAAAAAAQAgAAAAKAEAAGRycy9lMm9Eb2MueG1sUEsFBgAA AAAGAAYAWQEAAMEFAAAAAA=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25FA75A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对日商务日语实践社                         社长</w:t>
                      </w:r>
                    </w:p>
                    <w:p w14:paraId="447A995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/>
                        <w:ind w:left="227" w:hanging="227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商务技能专项活动：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策划 “日文商务文书书写大赛”“对日商务情景模拟展演” 等活动 7 场，邀请 6 位对日外贸企业资深行政主管担任评委并开展专题培训，覆盖全院 320 余名日语专业学生。</w:t>
                      </w:r>
                    </w:p>
                    <w:p w14:paraId="283CDC7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/>
                        <w:ind w:left="227" w:hanging="227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商务资源开发与共享：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牵头整理对日邮件模板、商务礼仪课件、口译实训素材，搭建 “对日商务日语教学资源库”，收录启蒙 - 基础 - 进阶分层素材 600 余份，供全院师生免费下载，累计下载量超 2000 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5362575</wp:posOffset>
            </wp:positionH>
            <wp:positionV relativeFrom="page">
              <wp:posOffset>1762125</wp:posOffset>
            </wp:positionV>
            <wp:extent cx="855345" cy="1144905"/>
            <wp:effectExtent l="9525" t="9525" r="11430" b="13970"/>
            <wp:wrapNone/>
            <wp:docPr id="36" name="图片 36" descr="E:/小红书/简历/微信图片_20260113221636_1896_351.jpg微信图片_20260113221636_1896_35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picid" s:val="{21761e4c-46bc-4478-aefd-feabae09c33b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E:/小红书/简历/微信图片_20260113221636_1896_351.jpg微信图片_20260113221636_1896_351"/>
                    <pic:cNvPicPr>
                      <a:picLocks noChangeAspect="1"/>
                    </pic:cNvPicPr>
                  </pic:nvPicPr>
                  <pic:blipFill>
                    <a:blip r:embed="rId4"/>
                    <a:srcRect l="222" r="222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144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ge">
                  <wp:posOffset>1647825</wp:posOffset>
                </wp:positionV>
                <wp:extent cx="2407920" cy="1146175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A600A1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对日商务行政专员</w:t>
                            </w:r>
                          </w:p>
                          <w:p w14:paraId="13731FCB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出生年月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2003.07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297799A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：邮箱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4820CE07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联系方式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：XXX-XXXX-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0937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5pt;margin-top:129.75pt;height:90.25pt;width:189.6pt;mso-position-vertical-relative:page;z-index:251672576;v-text-anchor:middle;mso-width-relative:page;mso-height-relative:page;" filled="f" stroked="f" coordsize="21600,21600" o:gfxdata="UEsDBAoAAAAAAIdO4kAAAAAAAAAAAAAAAAAEAAAAZHJzL1BLAwQUAAAACACHTuJA0iitMNsAAAAL AQAADwAAAGRycy9kb3ducmV2LnhtbE2PzU7DMBCE70i8g7VI3KidqIU2xKkEEkL8XGjg0JubbJOA vY5iJylvz3KC42hGM9/k25OzYsIhdJ40JAsFAqnydUeNhvfy4WoNIkRDtbGeUMM3BtgW52e5yWo/ 0xtOu9gILqGQGQ1tjH0mZahadCYsfI/E3tEPzkSWQyPrwcxc7qxMlbqWznTEC63p8b7F6ms3Og2+ PJbrR/W5n8eP6u7p5XXaP1up9eVFom5BRDzFvzD84jM6FMx08CPVQVgNyyThL1FDutqsQHDiZqNS EAe2lkqBLHL5/0PxA1BLAwQUAAAACACHTuJA0vY9wCYCAAAtBAAADgAAAGRycy9lMm9Eb2MueG1s rVNLbtswEN0X6B0I7mt9asexYDlIY7gokH6AtAegKcoiKnJYkraUHqC9QVfddN9z+RwdUoprpJss qoVAcoZv5r15XF71qiUHYZ0EXdJsklIiNIdK6l1JP33cvLikxHmmK9aCFiW9F45erZ4/W3amEDk0 0FbCEgTRruhMSRvvTZEkjjdCMTcBIzQGa7CKedzaXVJZ1iG6apM8TS+SDmxlLHDhHJ6uhyAdEe1T AKGuJRdr4HsltB9QrWiZR0qukcbRVey2rgX37+vaCU/akiJTH/9YBNfb8E9WS1bsLDON5GML7Ckt POKkmNRY9AS1Zp6RvZX/QCnJLTio/YSDSgYiURFkkaWPtLlrmBGRC0rtzEl09/9g+bvDB0tkVdKX c0o0Uzjx44/vx5+/j7++kTzo0xlXYNqdwUTfv4IeXRO5OnML/LMjGm4apnfi2lroGsEq7C8LN5Oz qwOOCyDb7i1UWIftPUSgvrYqiIdyEETH2dyfZiN6Tzge5tN0vsgxxDGWZdOLbD6LNVjxcN1Y518L UCQsSmpx+BGeHW6dD+2w4iElVNOwkW0bDdBq0pV0Mctn8cJZREmPbm+lKullGr6xZqtHeoHRwM33 236UawvVPRK1MPgNXxsuGrBfKenQayV1X/bMCkraNxrFWmTTaTBn3Exn80DTnke25xGmOUKVlHtL ybC58dHSgZUz1yjrRkbCQf+hl7FbdFHUYXR8sOn5Pmb9feWrP1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NIorTDbAAAACwEAAA8AAAAAAAAAAQAgAAAAIgAAAGRycy9kb3ducmV2LnhtbFBLAQIUABQA AAAIAIdO4kDS9j3AJgIAAC0EAAAOAAAAAAAAAAEAIAAAACoBAABkcnMvZTJvRG9jLnhtbFBLBQYA AAAABgAGAFkBAADCBQAAAAA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8A600A1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对日商务行政专员</w:t>
                      </w:r>
                    </w:p>
                    <w:p w14:paraId="13731FCB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出生年月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2003.07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297799A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：邮箱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地址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163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.com</w:t>
                      </w:r>
                    </w:p>
                    <w:p w14:paraId="4820CE07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联系方式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：XXX-XXXX-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0937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1647825</wp:posOffset>
                </wp:positionV>
                <wp:extent cx="2229485" cy="114617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DB6DFB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：沈星奈</w:t>
                            </w:r>
                          </w:p>
                          <w:p w14:paraId="3616E95C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  族</w:t>
                            </w:r>
                          </w:p>
                          <w:p w14:paraId="28034A96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性    别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：女</w:t>
                            </w:r>
                          </w:p>
                          <w:p w14:paraId="21512001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所在城市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浙江省宁波市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29.75pt;height:90.25pt;width:175.55pt;mso-position-vertical-relative:page;z-index:251671552;v-text-anchor:middle;mso-width-relative:page;mso-height-relative:page;" filled="f" stroked="f" coordsize="21600,21600" o:gfxdata="UEsDBAoAAAAAAIdO4kAAAAAAAAAAAAAAAAAEAAAAZHJzL1BLAwQUAAAACACHTuJApYjPc9oAAAAK AQAADwAAAGRycy9kb3ducmV2LnhtbE2PS0+EQBCE7yb+h0mbeHNn2IdBpNlEE2N8XFz0sLdZ6AV0 HoQZYP33tic9VqpS9VW+PVkjJhpC5x1CslAgyFW+7lyD8F4+XKUgQtSu1sY7QvimANvi/CzXWe1n 90bTLjaCS1zINEIbY59JGaqWrA4L35Nj7+gHqyPLoZH1oGcut0YulbqWVneOF1rd031L1ddutAi+ PJbpo/rcz+NHdff08jrtn41EvLxI1C2ISKf4F4ZffEaHgpkOfnR1EAZhpfhKRFhubjYgOLBKkwTE AWG9ZksWufx/ofgBUEsDBBQAAAAIAIdO4kC911TjKAIAAC4EAAAOAAAAZHJzL2Uyb0RvYy54bWyt U0tu2zAQ3RfoHQjuG1mqndiC5SCN4aJA+gHSHoCmKIsoyWFJOlJ6gPYGXXXTfc/lc3RIKa6RbrKo FgKHQ76Z9+ZxedlrRe6E8xJMRfOzCSXCcKil2VX008fNizklPjBTMwVGVPReeHq5ev5s2dlSFNCC qoUjCGJ82dmKtiHYMss8b4Vm/gysMJhswGkWMHS7rHasQ3StsmIyOc86cLV1wIX3uLseknREdE8B hKaRXKyB77UwYUB1QrGAlHwrraer1G3TCB7eN40XgaiKItOQ/lgE19v4z1ZLVu4cs63kYwvsKS08 4qSZNFj0CLVmgZG9k/9AackdeGjCGQedDUSSIsginzzS5rZlViQuKLW3R9H9/4Pl7+4+OCLrir7E uRumceKHH98PP38ffn0juIcCddaXeO7W4snQv4IebZPIensD/LMnBq5bZnbiyjnoWsFqbDCPN7OT qwOOjyDb7i3UWIjtAySgvnE6qod6EETH4dwfhyP6QDhuFkWxmM5nlHDM5fn0PL+YpRqsfLhunQ+v BWgSFxV1OP0Ez+5ufIjtsPLhSKxmYCOVSg5QhnQVXcyKWbpwktEyoN2V1BWdT+I31lRmpBcZDdxC v+1HubZQ3yNRB4Ph8LnhogX3lZIOzVZR/2XPnKBEvTEo1iKfTqM7UzCdXRQYuNPM9jTDDEeoivLg KBmC65A8HVl5e4WybmQiHPUfehm7RRslHUbLR5+exunU32e++gN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liM9z2gAAAAoBAAAPAAAAAAAAAAEAIAAAACIAAABkcnMvZG93bnJldi54bWxQSwECFAAU AAAACACHTuJAvddU4ygCAAAuBAAADgAAAAAAAAABACAAAAApAQAAZHJzL2Uyb0RvYy54bWxQSwUG AAAAAAYABgBZAQAAww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DDB6DFB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：沈星奈</w:t>
                      </w:r>
                    </w:p>
                    <w:p w14:paraId="3616E95C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  族</w:t>
                      </w:r>
                    </w:p>
                    <w:p w14:paraId="28034A96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性    别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：女</w:t>
                      </w:r>
                    </w:p>
                    <w:p w14:paraId="21512001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所在城市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浙江省宁波市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8240395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F8368F">
                            <w:pPr>
                              <w:adjustRightInd w:val="0"/>
                              <w:snapToGrid w:val="0"/>
                              <w:spacing w:after="62" w:afterLines="20" w:line="320" w:lineRule="exac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证书：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初中日语教师资格证、普通话二级甲等、日语 N1 等级证书、大学英语六级证书、全国计算机二级证书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3FE9A355">
                            <w:pPr>
                              <w:adjustRightInd w:val="0"/>
                              <w:snapToGrid w:val="0"/>
                              <w:spacing w:after="62" w:afterLines="20" w:line="320" w:lineRule="exac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业务能力：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熟练完成全日语商务邮件、合同撰写，独立承担中日会议交替翻译、日方来访接待。</w:t>
                            </w:r>
                          </w:p>
                          <w:p w14:paraId="41854C28">
                            <w:pPr>
                              <w:adjustRightInd w:val="0"/>
                              <w:snapToGrid w:val="0"/>
                              <w:spacing w:after="62" w:afterLines="20" w:line="320" w:lineRule="exact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办公工具：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熟练使用飞书国际版、日语输入法专用办公插件、ClassIn 线上会议工具，精通 Office 办公套件。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48.85pt;height:59.35pt;width:506.25pt;mso-position-vertical-relative:page;z-index:251677696;mso-width-relative:page;mso-height-relative:page;" filled="f" stroked="f" coordsize="21600,21600" o:gfxdata="UEsDBAoAAAAAAIdO4kAAAAAAAAAAAAAAAAAEAAAAZHJzL1BLAwQUAAAACACHTuJAFl/SWNkAAAAN AQAADwAAAGRycy9kb3ducmV2LnhtbE2Py07DMBBF90j8gzVI7KidEPoIcSrEQ2LBhhL2bjxNIuJx FLtN+vdMV7Cbx9GdM8V2dr044Rg6TxqShQKBVHvbUaOh+nq7W4MI0ZA1vSfUcMYA2/L6qjC59RN9 4mkXG8EhFHKjoY1xyKUMdYvOhIUfkHh38KMzkduxkXY0E4e7XqZKLaUzHfGF1gz43GL9szs6DTHa p+Rcvbrw/j1/vEytqh9MpfXtTaIeQUSc4x8MF31Wh5Kd9v5INohew73KmOR5ulmtQFwIlaUbEHuu smSZgSwL+f+L8hdQSwMEFAAAAAgAh07iQP4u3E0mAgAAKgQAAA4AAABkcnMvZTJvRG9jLnhtbK1T S27bMBDdF+gdCO5r2Yplx4LlII3hokD6AdIegKYoi6jIYUnaUnqA5gZdddN9z+VzdEgprpFusqgW AodDvpn35nF51amGHIR1EnRBJ6MxJUJzKKXeFfTzp82rS0qcZ7pkDWhR0Hvh6NXq5Ytla3KRQg1N KSxBEO3y1hS09t7kSeJ4LRRzIzBCY7ICq5jH0O6S0rIW0VWTpOPxLGnBlsYCF87h7rpP0gHRPgcQ qkpysQa+V0L7HtWKhnmk5GppHF3FbqtKcP+hqpzwpCkoMvXxj0VwvQ3/ZLVk+c4yU0s+tMCe08IT TopJjUVPUGvmGdlb+Q+UktyCg8qPOKikJxIVQRaT8RNt7mpmROSCUjtzEt39P1j+/vDRElkWdJZR opnCiR9/PBx//j7++k7SoE9rXI7H7gwe9N1r6NA1kaszt8C/OKLhpmZ6J66thbYWrMT+JuFmcna1 x3EBZNu+gxLrsL2HCNRVVgXxUA6C6Dib+9NsROcJx83ZNF1czLFHjrl5djGfZrEEyx9vG+v8GwGK hEVBLc4+orPDrfOhG5Y/HgnFNGxk08T5N5q0BV1kaRYvnGWU9Gj2RqqCXo7DN9Rs9MAuEOqp+W7b DWptobxHnhZ6u+Fjw0UN9hslLVqtoO7rnllBSfNWo1aLyXQavBmDaTZPMbDnme15hmmOUAX1lPTL Gx/9HDg5c42abmSkG8TvOxl6RQtFFQa7B4+ex/HU3ye++gN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CYBAAAW0NvbnRlbnRfVHlwZXNdLnhtbFBL AQIUAAoAAAAAAIdO4kAAAAAAAAAAAAAAAAAGAAAAAAAAAAAAEAAAAHoDAABfcmVscy9QSwECFAAU AAAACACHTuJAihRmPNEAAACUAQAACwAAAAAAAAABACAAAACeAwAAX3JlbHMvLnJlbHNQSwECFAAK AAAAAACHTuJAAAAAAAAAAAAAAAAABAAAAAAAAAAAABAAAAAAAAAAZHJzL1BLAQIUABQAAAAIAIdO 4kAWX9JY2QAAAA0BAAAPAAAAAAAAAAEAIAAAACIAAABkcnMvZG93bnJldi54bWxQSwECFAAUAAAA CACHTuJA/i7cTSYCAAAqBAAADgAAAAAAAAABACAAAAAoAQAAZHJzL2Uyb0RvYy54bWxQSwUGAAAA AAYABgBZAQAAwA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4F8368F">
                      <w:pPr>
                        <w:adjustRightInd w:val="0"/>
                        <w:snapToGrid w:val="0"/>
                        <w:spacing w:after="62" w:afterLines="20" w:line="320" w:lineRule="exac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证书：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初中日语教师资格证、普通话二级甲等、日语 N1 等级证书、大学英语六级证书、全国计算机二级证书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 w14:paraId="3FE9A355">
                      <w:pPr>
                        <w:adjustRightInd w:val="0"/>
                        <w:snapToGrid w:val="0"/>
                        <w:spacing w:after="62" w:afterLines="20" w:line="320" w:lineRule="exac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业务能力：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熟练完成全日语商务邮件、合同撰写，独立承担中日会议交替翻译、日方来访接待。</w:t>
                      </w:r>
                    </w:p>
                    <w:p w14:paraId="41854C28">
                      <w:pPr>
                        <w:adjustRightInd w:val="0"/>
                        <w:snapToGrid w:val="0"/>
                        <w:spacing w:after="62" w:afterLines="20" w:line="320" w:lineRule="exact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办公工具：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熟练使用飞书国际版、日语输入法专用办公插件、ClassIn 线上会议工具，精通 Office 办公套件。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196850</wp:posOffset>
                </wp:positionH>
                <wp:positionV relativeFrom="page">
                  <wp:posOffset>4718685</wp:posOffset>
                </wp:positionV>
                <wp:extent cx="6429375" cy="1767205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6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37A6E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2024.0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宁波市鄞州区和丰对日进出口有限公司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      商务行政实习生</w:t>
                            </w:r>
                          </w:p>
                          <w:p w14:paraId="685A37FA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27" w:hanging="227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对日商务文书与接待工作：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对接 2 个日本合作厂商日常行政对接，针对商务拜访、订单沟通、会议对接等场景，撰写标准日文商务函件 35 份，制作中日双语会议资料 40 份。</w:t>
                            </w:r>
                          </w:p>
                          <w:p w14:paraId="2A8E9857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27" w:hanging="227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客户档案维护与商务习惯梳理：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搭建对日客户分级电子档案台账，整理标准化商务沟通话术素材包，一对一跟进日方来访接待对接 33 人次，协助 17 笔合作订单顺利对接落地，客户回访好评平均分提升 12 分。</w:t>
                            </w:r>
                          </w:p>
                          <w:p w14:paraId="458DB630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27" w:hanging="227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行政辅助与校企协同对接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：协助整理归档中日双语商务合同 2000 余份、组织中日线上商务交流活动 4 场；通过企业对接群同步会议纪要与合作跟进建议 80 余次，获评 “优秀实习行政助理” 称号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5pt;margin-top:371.55pt;height:139.15pt;width:506.25pt;mso-position-vertical-relative:page;z-index:251675648;mso-width-relative:page;mso-height-relative:page;" filled="f" stroked="f" coordsize="21600,21600" o:gfxdata="UEsDBAoAAAAAAIdO4kAAAAAAAAAAAAAAAAAEAAAAZHJzL1BLAwQUAAAACACHTuJAVIvZBNgAAAAM AQAADwAAAGRycy9kb3ducmV2LnhtbE2PS0/DMBCE70j8B2uRuNG1m5RHiNMDiCuI8pC4ufE2iYjX Uew24d/jnOA2qxnNflNuZ9eLE42h86xBrSQI4trbjhsN729PV7cgQjRsTe+ZNPxQgG11flaawvqJ X+m0i41IJRwKo6GNcSgQQ92SM2HlB+LkHfzoTEzn2KAdzZTKXY9rKa/RmY7Th9YM9NBS/b07Og0f z4evz1y+NI9uM0x+lsjuDrW+vFDyHkSkOf6FYcFP6FAlpr0/sg2i15CpNCVquMkzBWIJyDzbgNgv aq1ywKrE/yOqX1BLAwQUAAAACACHTuJAdYB5viUCAAArBAAADgAAAGRycy9lMm9Eb2MueG1srVPN jtMwEL4j8Q6W7zRpSLvbqOlq2WoR0vIjLTyA6ziNRewxttukPAC8AScu3HmuPgdjJ1uq5bIHcojG nvE3833+vLzqVUv2wjoJuqTTSUqJ0Bwqqbcl/fTx9sUlJc4zXbEWtCjpQTh6tXr+bNmZQmTQQFsJ SxBEu6IzJW28N0WSON4IxdwEjNCYrMEq5nFpt0llWYfoqk2yNJ0nHdjKWODCOdxdD0k6ItqnAEJd Sy7WwHdKaD+gWtEyj5RcI42jqzhtXQvu39e1E560JUWmPv6xCcab8E9WS1ZsLTON5OMI7CkjPOKk mNTY9AS1Zp6RnZX/QCnJLTio/YSDSgYiURFkMU0faXPfMCMiF5TamZPo7v/B8nf7D5bIqqR5Tolm Cm/8+OP78efv469vJAv6dMYVWHZvsND3r6BH10SuztwB/+yIhpuG6a24tha6RrAK55uGk8nZ0QHH BZBN9xYq7MN2HiJQX1sVxEM5CKLj3RxOdyN6TzhuzvNs8fJiRgnH3PRifpGls9iDFQ/HjXX+tQBF QlBSi5cf4dn+zvkwDiseSkI3DbeybaMBWk26ki5m2SweOMso6dHtrVQlvUzDN/Zs9UgvMBq4+X7T j3JtoDogUQuD3/C1YdCA/UpJh14rqfuyY1ZQ0r7RKNZimufBnHGRz5AaJfY8sznPMM0RqqSekiG8 8dHQA6drFLWWkW5Qf5hknBU9FFUY/R5Mer6OVX/f+OoP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VIvZBNgAAAAMAQAADwAAAAAAAAABACAAAAAiAAAAZHJzL2Rvd25yZXYueG1sUEsBAhQAFAAAAAgA h07iQHWAeb4lAgAAKwQAAA4AAAAAAAAAAQAgAAAAJwEAAGRycy9lMm9Eb2MueG1sUEsFBgAAAAAG AAYAWQEAAL4FAAAAAA== 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137A6E0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2024.0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宁波市鄞州区和丰对日进出口有限公司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     商务行政实习生</w:t>
                      </w:r>
                    </w:p>
                    <w:p w14:paraId="685A37FA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62" w:afterLines="20"/>
                        <w:ind w:left="227" w:hanging="227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对日商务文书与接待工作：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对接 2 个日本合作厂商日常行政对接，针对商务拜访、订单沟通、会议对接等场景，撰写标准日文商务函件 35 份，制作中日双语会议资料 40 份。</w:t>
                      </w:r>
                    </w:p>
                    <w:p w14:paraId="2A8E9857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62" w:afterLines="20"/>
                        <w:ind w:left="227" w:hanging="227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客户档案维护与商务习惯梳理：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搭建对日客户分级电子档案台账，整理标准化商务沟通话术素材包，一对一跟进日方来访接待对接 33 人次，协助 17 笔合作订单顺利对接落地，客户回访好评平均分提升 12 分。</w:t>
                      </w:r>
                    </w:p>
                    <w:p w14:paraId="458DB630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62" w:afterLines="20"/>
                        <w:ind w:left="227" w:hanging="227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行政辅助与校企协同对接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：协助整理归档中日双语商务合同 2000 余份、组织中日线上商务交流活动 4 场；通过企业对接群同步会议纪要与合作跟进建议 80 余次，获评 “优秀实习行政助理” 称号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3134360</wp:posOffset>
                </wp:positionV>
                <wp:extent cx="6429375" cy="982345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B1534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.07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江苏第二师范专科大学浙江师范文理学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日语 /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本科</w:t>
                            </w:r>
                          </w:p>
                          <w:p w14:paraId="7AA7CC07">
                            <w:pPr>
                              <w:adjustRightInd w:val="0"/>
                              <w:snapToGrid w:val="0"/>
                              <w:spacing w:after="62" w:afterLines="2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成绩表现：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GPA 3.65/4.0（专业前 9%，185 人）；日语能力考 N1（139 分）；大学英语六级（527 分）；计算机二级 MS Office 证书；初中日语教师资格证书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3E968306">
                            <w:pPr>
                              <w:adjustRightInd w:val="0"/>
                              <w:snapToGrid w:val="0"/>
                              <w:spacing w:after="62" w:afterLines="2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核心课程：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对日商务文书写作（95 分）、日本商务礼仪实务（93 分）、高级日语视听说（92 分）、日本企业文化（91 分）、商务口译基础（90 分）、日语外事接待实务（89 分）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46.8pt;height:77.35pt;width:506.25pt;mso-position-vertical-relative:page;z-index:251673600;mso-width-relative:page;mso-height-relative:page;" filled="f" stroked="f" coordsize="21600,21600" o:gfxdata="UEsDBAoAAAAAAIdO4kAAAAAAAAAAAAAAAAAEAAAAZHJzL1BLAwQUAAAACACHTuJA1Ctle9gAAAAL AQAADwAAAGRycy9kb3ducmV2LnhtbE2Py07DMBBF90j8gzVI7KidJkRtyKRCPCQWbChhP42HJCK2 o9ht0r/HXcFydI/uPVPuFjOIE0++dxYhWSkQbBune9si1J+vdxsQPpDVNDjLCGf2sKuur0oqtJvt B5/2oRWxxPqCELoQxkJK33RsyK/cyDZm324yFOI5tVJPNMdyM8i1Urk01Nu40NHITx03P/ujQQhB Pybn+sX4t6/l/XnuVHNPNeLtTaIeQARewh8MF/2oDlV0Orij1V4MCKnKIomQbdMcxAVQ2XoL4oCQ Z5sUZFXK/z9Uv1BLAwQUAAAACACHTuJA9sHgNSQCAAAqBAAADgAAAGRycy9lMm9Eb2MueG1srVNL btswEN0X6B0I7mvZip3YguUgjeGiQPoB0h6ApiiLKMlhSdqSe4D2Bl11033P5XN0SDmOkW6yqBYC hzN8M+/xcX7daUV2wnkJpqSjwZASYThU0mxK+vnT6tWUEh+YqZgCI0q6F55eL16+mLe2EDk0oCrh CIIYX7S2pE0ItsgyzxuhmR+AFQaTNTjNAoZuk1WOtYiuVZYPh5dZC66yDrjwHneXfZIeEd1zAKGu JRdL4FstTOhRnVAsICXfSOvpIk1b14KHD3XtRSCqpMg0pD82wfU6/rPFnBUbx2wj+XEE9pwRnnDS TBpseoJassDI1sl/oLTkDjzUYcBBZz2RpAiyGA2faHPfMCsSF5Ta25Po/v/B8ve7j47IqqTjCSWG abzxw88fh19/Dr+/kzzq01pfYNm9xcLQvYYOXZO4ensH/IsnBm4bZjbixjloG8EqnG8UT2ZnR3sc H0HW7TuosA/bBkhAXe10FA/lIIiOd7M/3Y3oAuG4eTnOZxdXOCPH3GyaX+C8sQUrHk5b58MbAZrE RUkd3n1CZ7s7H/rSh5LYzMBKKoX7rFCGtAg6ySfpwFlGy4BmV1KXdDqM37GnMkd2kVBPLXTrDtEi 5TVUe+TpoLcbPjZcNOC+UdKi1Urqv26ZE5Sotwa1mo3G4+jNFIwnVzkG7jyzPs8wwxGqpIGSfnkb kp8jEW9vUNOVTHQfJznOihZKgh3tHj16Hqeqxye++At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VBAAAW0NvbnRlbnRfVHlwZXNdLnhtbFBLAQIU AAoAAAAAAIdO4kAAAAAAAAAAAAAAAAAGAAAAAAAAAAAAEAAAAHcDAABfcmVscy9QSwECFAAUAAAA CACHTuJAihRmPNEAAACUAQAACwAAAAAAAAABACAAAACbAwAAX3JlbHMvLnJlbHNQSwECFAAKAAAA AACHTuJAAAAAAAAAAAAAAAAABAAAAAAAAAAAABAAAAAAAAAAZHJzL1BLAQIUABQAAAAIAIdO4kDU K2V72AAAAAsBAAAPAAAAAAAAAAEAIAAAACIAAABkcnMvZG93bnJldi54bWxQSwECFAAUAAAACACH TuJA9sHgNSQCAAAqBAAADgAAAAAAAAABACAAAAAnAQAAZHJzL2Uyb0RvYy54bWxQSwUGAAAAAAYA BgBZAQAAvQ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6B1534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.07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江苏第二师范专科大学浙江师范文理学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日语 /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本科</w:t>
                      </w:r>
                    </w:p>
                    <w:p w14:paraId="7AA7CC07">
                      <w:pPr>
                        <w:adjustRightInd w:val="0"/>
                        <w:snapToGrid w:val="0"/>
                        <w:spacing w:after="62" w:afterLines="2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成绩表现：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GPA 3.65/4.0（专业前 9%，185 人）；日语能力考 N1（139 分）；大学英语六级（527 分）；计算机二级 MS Office 证书；初中日语教师资格证书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 w14:paraId="3E968306">
                      <w:pPr>
                        <w:adjustRightInd w:val="0"/>
                        <w:snapToGrid w:val="0"/>
                        <w:spacing w:after="62" w:afterLines="2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核心课程：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对日商务文书写作（95 分）、日本商务礼仪实务（93 分）、高级日语视听说（92 分）、日本企业文化（91 分）、商务口译基础（90 分）、日语外事接待实务（89 分）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9340850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FD7EC0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日语（师范类）本科应届生，兼具扎实日语专业功底与对日企业行政实操经验：持有日语 N1 证书、初中日语教师资格证书。实习期间全程负责日方客户对接与商务文书处理，高效完成多场中日双语会议统筹，获评优秀实习助理；曾任对日商务日语实践社社长，统筹商务实训活动与商务资源开发，积累完整对日行政办公实战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35.5pt;height:42.2pt;width:506.25pt;mso-position-vertical-relative:page;z-index:251678720;mso-width-relative:page;mso-height-relative:page;" filled="f" stroked="f" coordsize="21600,21600" o:gfxdata="UEsDBAoAAAAAAIdO4kAAAAAAAAAAAAAAAAAEAAAAZHJzL1BLAwQUAAAACACHTuJARsTw1dkAAAAN AQAADwAAAGRycy9kb3ducmV2LnhtbE2PS0/DMBCE70j8B2uRuFE7JeER4lSIh8SBCyXct7GJI+J1 FLtN+u/ZnuC2uzOa/abaLH4QBzvFPpCGbKVAWGqD6anT0Hy+Xt2BiAnJ4BDIajjaCJv6/KzC0oSZ PuxhmzrBIRRL1OBSGkspY+usx7gKoyXWvsPkMfE6ddJMOHO4H+RaqRvpsSf+4HC0T862P9u915CS ecyOzYuPb1/L+/PsVFtgo/XlRaYeQCS7pD8znPAZHWpm2oU9mSgGDdcqZyff89uMS50cKl/fg9jx VBRFDrKu5P8W9S9QSwMEFAAAAAgAh07iQBx9jd8oAgAAKgQAAA4AAABkcnMvZTJvRG9jLnhtbK1T S27bMBDdF+gdCO5r2YoVx4LlII3hokD6AdIegKYoi6jIYUnaknuA5gZdddN9z+VzdEgprpFusqgW Aocz82bem+HiulMN2QvrJOiCTkZjSoTmUEq9LejnT+tXV5Q4z3TJGtCioAfh6PXy5YtFa3KRQg1N KSxBEO3y1hS09t7kSeJ4LRRzIzBCo7MCq5hH026T0rIW0VWTpOPxZdKCLY0FLpzD21XvpAOifQ4g VJXkYgV8p4T2PaoVDfNIydXSOLqM3VaV4P5DVTnhSVNQZOrjH4vgeRP+yXLB8q1lppZ8aIE9p4Un nBSTGoueoFbMM7Kz8h8oJbkFB5UfcVBJTyQqgiwm4yfa3NfMiMgFpXbmJLr7f7D8/f6jJbIs6GxG iWYKJ3788XD8+fv46ztJgz6tcTmG3RsM9N1r6HBrIldn7oB/cUTDbc30VtxYC20tWIn9TUJmcpba 47gAsmnfQYl12M5DBOoqq4J4KAdBdJzN4TQb0XnC8fJyms4vZhklHH3ZRTafxuElLH/MNtb5NwIU CYeCWpx9RGf7O+dDNyx/DAnFNKxl08T5N5q0BZ1naRYTzjxKelz2RqqCXo3DF2mxvNEDu0Cop+a7 TTeotYHygDwt9OuGjw0PNdhvlLS4agV1X3fMCkqatxq1mk+mSIb4aEyzWYqGPfdszj1Mc4QqqKek P976uM+BkzM3qOlaRrpB/L6ToVdcoajCsO5hR8/tGPX3iS//AF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EbE8NXZAAAADQEAAA8AAAAAAAAAAQAgAAAAIgAAAGRycy9kb3ducmV2LnhtbFBLAQIUABQA AAAIAIdO4kAcfY3fKAIAACoEAAAOAAAAAAAAAAEAIAAAACgBAABkcnMvZTJvRG9jLnhtbFBLBQYA AAAABgAGAFkBAADCBQAAAAA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AFD7EC0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日语（师范类）本科应届生，兼具扎实日语专业功底与对日企业行政实操经验：持有日语 N1 证书、初中日语教师资格证书。实习期间全程负责日方客户对接与商务文书处理，高效完成多场中日双语会议统筹，获评优秀实习助理；曾任对日商务日语实践社社长，统筹商务实训活动与商务资源开发，积累完整对日行政办公实战能力。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6431280</wp:posOffset>
                </wp:positionV>
                <wp:extent cx="6781800" cy="357505"/>
                <wp:effectExtent l="0" t="0" r="19050" b="44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57505"/>
                          <a:chOff x="2847" y="10641"/>
                          <a:chExt cx="10680" cy="56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847" y="10758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DA9D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36D98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604A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0C76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11"/>
                        <wps:cNvSpPr txBox="1"/>
                        <wps:spPr>
                          <a:xfrm>
                            <a:off x="3007" y="10641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AFA41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506.4pt;height:28.15pt;width:534pt;mso-position-vertical-relative:page;z-index:251666432;mso-width-relative:page;mso-height-relative:page;" coordorigin="2847,10641" coordsize="10680,563" o:gfxdata="UEsDBAoAAAAAAIdO4kAAAAAAAAAAAAAAAAAEAAAAZHJzL1BLAwQUAAAACACHTuJABhvo19sAAAAO AQAADwAAAGRycy9kb3ducmV2LnhtbE2PQUvDQBCF74L/YRnBW7u7lQSN2RQp6qkItoJ42ybTJDQ7 G7LbpP33Tk56m5n3ePO9fH1xnRhxCK0nA3qpQCCVvmqpNvC1f1s8ggjRUmU7T2jgigHWxe1NbrPK T/SJ4y7WgkMoZNZAE2OfSRnKBp0NS98jsXb0g7OR16GW1WAnDnedXCmVSmdb4g+N7XHTYHnanZ2B 98lOLw/6ddyejpvrzz75+N5qNOb+TqtnEBEv8c8MMz6jQ8FMB3+mKojOwELrhK0sKL3iErNFJSnf DvOUPmmQRS7/1yh+AVBLAwQUAAAACACHTuJA6o2qbdsGAACUGQAADgAAAGRycy9lMm9Eb2MueG1s 1Vlbj9tEFH5H4j+M/IhE43viqNkq3WUrpIWu1CLKo9dxEgvbYzzOJuW54vICiAceACGBuLz0kQdQ BfyZdtufwTcX37KbtbfQIhQpGXvOmTPnzHduk+s3NklMTsOcRTSdaMY1XSNhGtBZlC4m2jt3D18f aYQVfjrzY5qGE+1+yLQbe6++cn2djUOTLmk8C3OCRVI2XmcTbVkU2XgwYMEyTHx2jWZhisk5zRO/ wGO+GMxyf43Vk3hg6ro7WNN8luU0CBnD2wM5qakV8z4L0vk8CsIDGqySMC3kqnkY+wVUYssoY9qe 2O18HgbF7fmchQWJJxo0LcQ3hGB8wr8He9f98SL3s2UUqC34fbawpVPiRymEVksd+IVPVnl0bqkk CnLK6Ly4FtBkIBURFoEWhr5lm1s5XWVCl8V4vcgqo+Ogtqz+3MsGb58e5ySaTTTT0UjqJzjxp48e PPniE4IXsM46W4xBdCvP7mTHuXqxkE9c4c08T/gvVCEbYdf7lV3DTUECvHSHI2Okw+QB5ixn6Ohi aX8cLHE6nM0c2UONYNbQXduQpxIs31D8eDlS3I5r8dlBKXjA91dtp3p4saayvC1T4cXVTdXQeeiM pM6lxRoa27Zb2kMZC6aobVxbqWVlLG7D4v+5qWxstoWqkTjdNqqk4wBgRzR4n5GU7i/9dBFOWQb/ BSaEGtss1Vkf531xaJiOy60icFhbqIFD62LTgtEZ8lMXAPYs1xMA3olCREZWuyv7Z+56Z+lnoYgC jHuicld4iTLs40ePzh58/uTHr5/9+fuTP34gJjfXOhPElc+yMYP7kpP1W3QGF/dXBRXxast9W/pX YGxqb46GriMQWWkP+61YcSukIhD4p0eswA4QC2cYyYHaakDTlEVFeA9nME9iRNrXBsTQPctwbLIm hq27pqfgvphtMb3XZNLJkpijkW6pYHGO+h7sU4swhobhWN0imkzdIsymCLn3bhFNJqlBpyo4lVoV yxyZ3rBbTpOppxy7KUe39F5ymkzdJkOSqVXRXc8zeqjSZOoW4TZFWLqju3q3tZpMPa2FhFWrYroO Am63nCZTTzmoxyo5PSS0ybu8BDGtWtzQ9WEvYzWZus/DaPqtYdqmqffxxCZXT0sZbfftDCgt+gtk IMJVMcxflmEt2KQqrmFEkKh4vcPDXEYZr2WaQQ55unxE+JLZGFycuoMZqjSZZQ4UXD2YEWOazCIj QJl+kmUOqLZd1lv9mBENmpLtK+kMP28ylzm2n2R4cJO5TFH9mGXxWek8vNK24XFNyaKU621t+FKT WRSSvZm5azW58XwljG2DrIUyuQsF9RyVGO+hYtFDFRpBD5WLHuqEiwT4/YJ7SDkka9RtKp2TJS/w Ra7m0wk9De9SQVhwf1H5X2hS7r+midMWrUzkLdqSovzN5KqlcNhHCZemKcnKX0Uu06pY+ELyIKYs FJrWe1OsMlO29lTTbImRKa9FW1KUv+WGRObavaEtcpmAdpPv3r/EUKflZXLos3MZ4ndvpb1zKf5S mwOJHF6i7atwxuHZKDsZjaPZYRTHHFgsX5zsxzk59QHZ6cHUOyiR3SKLRSBOKWcrwQEhvHbm1bKs oovNyQaT/OUJnd1HEZ1TeY3AsuAwyllx5LPi2M9RzUIX3KxgdknzDzWyxr3CRGMfrPw81Ej8ZopO wPDQCYOuEE8Y5GLgGSgf4E/l23SV7FNsHh4KMWLIaYu4HM5zmryLm5QpF4cpPw0gFOmmgFvKh/1C XnTgLiYIp1NBhlsHWPAovZMFfHFurJRO0Q3MI160C92lmuoBjYxU/sV3NMhaqlX85tdnv3z5+LdP 8c07GpGCrtLRyCMydG5qGJtrqe4nTEtmqLqN8cdVn2NbnoUcxJs8NOC67OqBs7JJynDYvM0hfID4 V9zNI+T/mHdn/rhsfDhaFaHA4k5guro9Hd5UEfs/B6ZCoMSl7QzNi7GpZp4bn0gd/zY66zugl4VU lEgVUs8+++nZX9/h++nDnwmMpmIFOvX9VF2YleGkRpJCo2FZlgM78xylew6G4K4B6br2yObzHJFl gN4BxjhKL4VhFeX8cZzy7Ow5/MYv4BFqjqtTDJNshmiVLnBC8QJ3wzyUXI7gm4f8I4jiVYKrBRlx ccFX3T2pUCxidwvj3EcOfLaULGJKuQIPy1tBWIakMkCJmPTSTx1XDerUz776+Ozbh2fff0TQQdTn zS9bSLG5SXlRU76XieTcyVtIp+LcGxeeVRzybBWFHL0sJnecOi/LLgs+507d5Xjjh1rNIFxdYPDn yHq3kfrmMQW0UOCJkUZ4HrzofVeW/J8HI1zWC8CrPxb4vwHNZwHv+s+Uvb8BUEsDBAoAAAAAAIdO 4kAAAAAAAAAAAAAAAAAGAAAAX3JlbHMvUEsDBBQAAAAIAIdO4kCKFGY80QAAAJQBAAALAAAAX3Jl bHMvLnJlbHOlkMFqwzAMhu+DvYPRfXGawxijTi+j0GvpHsDYimMaW0Yy2fr28w6DZfS2o36h7xP/ /vCZFrUiS6RsYNf1oDA78jEHA++X49MLKKk2e7tQRgM3FDiMjw/7My62tiOZYxHVKFkMzLWWV63F zZisdFQwt81EnGxtIwddrLvagHro+2fNvxkwbpjq5A3wyQ+gLrfSzH/YKTomoal2jpKmaYruHlUH tmWO7sg24Ru5RrMcsBrwLBoHalnXfgR9X7/7p97TRz7jutV+h4zrj1dvuhy/AFBLAwQUAAAACACH TuJAfublIPcAAADhAQAAEwAAAFtDb250ZW50X1R5cGVzXS54bWyVkUFOwzAQRfdI3MHyFiVOu0AI JemCtEtAqBxgZE8Si2RseUxob4+TthtEkVjaM/+/J7vcHMZBTBjYOqrkKi+kQNLOWOoq+b7fZQ9S cAQyMDjCSh6R5aa+vSn3R48sUpq4kn2M/lEp1j2OwLnzSGnSujBCTMfQKQ/6AzpU66K4V9pRRIpZ nDtkXTbYwucQxfaQrk8mAQeW4um0OLMqCd4PVkNMpmoi84OSnQl5Si473FvPd0lDql8J8+Q64Jx7 SU8TrEHxCiE+w5g0lAmsjPuigFP+d8lsOXLm2tZqzJvATYq94XSxutaOa9c4/d/y7ZK6dKvlg+pv UEsBAhQAFAAAAAgAh07iQH7m5SD3AAAA4QEAABMAAAAAAAAAAQAgAAAATwkAAFtDb250ZW50X1R5 cGVzXS54bWxQSwECFAAKAAAAAACHTuJAAAAAAAAAAAAAAAAABgAAAAAAAAAAABAAAAAxCAAAX3Jl bHMvUEsBAhQAFAAAAAgAh07iQIoUZjzRAAAAlAEAAAsAAAAAAAAAAQAgAAAAVQgAAF9yZWxzLy5y ZWxzUEsBAhQACgAAAAAAh07iQAAAAAAAAAAAAAAAAAQAAAAAAAAAAAAQAAAAAAAAAGRycy9QSwEC FAAUAAAACACHTuJABhvo19sAAAAOAQAADwAAAAAAAAABACAAAAAiAAAAZHJzL2Rvd25yZXYueG1s UEsBAhQAFAAAAAgAh07iQOqNqm3bBgAAlBkAAA4AAAAAAAAAAQAgAAAAKgEAAGRycy9lMm9Eb2Mu eG1sUEsFBgAAAAAGAAYAWQEAAHcKAAAAAA== ">
                <o:lock v:ext="edit" aspectratio="f"/>
                <v:group id="_x0000_s1026" o:spid="_x0000_s1026" o:spt="203" style="position:absolute;left:2847;top:10758;height:446;width:10680;" coordsize="6781800,284400" o:gfxdata="UEsDBAoAAAAAAIdO4kAAAAAAAAAAAAAAAAAEAAAAZHJzL1BLAwQUAAAACACHTuJAKIFk6L0AAADb AAAADwAAAGRycy9kb3ducmV2LnhtbEWPQYvCMBSE74L/ITzB25pW2WWtRhFR2YMsbBXE26N5tsXm pTSx1X9vhAWPw8x8w8yXd1OJlhpXWlYQjyIQxJnVJecKjoftxzcI55E1VpZJwYMcLBf93hwTbTv+ ozb1uQgQdgkqKLyvEyldVpBBN7I1cfAutjHog2xyqRvsAtxUchxFX9JgyWGhwJrWBWXX9GYU7Drs VpN40+6vl/XjfPj8Pe1jUmo4iKMZCE93/w7/t3+0gskUXl/CD5CLJ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KIFk6L0AAADbAAAADwAAAAAAAAABACAAAAAiAAAAZHJzL2Rvd25yZXYueG1s UEsBAhQAFAAAAAgAh07iQDMvBZ47AAAAOQAAABUAAAAAAAAAAQAgAAAADAEAAGRycy9ncm91cHNo YXBleG1sLnhtbFBLBQYAAAAABgAGAGABAADJAwAAAAA= 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 AAAADwAAAGRycy9kb3ducmV2LnhtbEVPy4rCMBTdD/gP4QqzG9M6o0g1FREdZiGCDxB3l+b2gc1N aWKrfz9ZCC4P571YPkwtOmpdZVlBPIpAEGdWV1woOJ+2XzMQziNrrC2Tgic5WKaDjwUm2vZ8oO7o CxFC2CWooPS+SaR0WUkG3cg2xIHLbWvQB9gWUrfYh3BTy3EUTaXBikNDiQ2tS8pux7tR8Ntjv/qO N93ulq+f19Nkf9nFpNTnMI7mIDw9/Fv8cv9pBT9hffgSfoBM/wFQSwMEFAAAAAgAh07iQDMvBZ47 AAAAOQAAABUAAABkcnMvZ3JvdXBzaGFwZXhtbC54bWyzsa/IzVEoSy0qzszPs1Uy1DNQUkjNS85P ycxLt1UKDXHTtVBSKC5JzEtJzMnPS7VVqkwtVrK34+UCAFBLAwQKAAAAAACHTuJAAAAAAAAAAAAA AAAABgAAAF9yZWxzL1BLAwQUAAAACACHTuJACS23BNMAAACZAQAACwAAAF9yZWxzLy5yZWxzpZBB SwMxEIXvgv8hzN3NtgcRabY3oddawWtIZrPBTSbMxNX+e1NEcKU3D3OYecz3Hm+3/0yzWpAlUjaw 6XpQmB35mIOBl9PT3QMoqTZ7O1NGA2cU2A+3N7sjzra2J5liEdUoWQxMtZZHrcVNmKx0VDA3ZSRO traVgy7WvdmAetv395p/M2BYMdXBG+CD34I6nUtz/sNO0TEJjbVzlDSNY3TXqDowvZfnyRZ8TXNj WQ5YDXiWb0kuUgvZtQF9PcPmnxk8feQjLmv3y5Fx+fHVq0KHL1BLAwQUAAAACACHTuJAVH3oJ/4A AADsAQAAEwAAAFtDb250ZW50X1R5cGVzXS54bWyVkctOwzAQRfdI/IPlLUocWCCEmnRBgB0gKB8w sieJRWJbHje0f8+4jw2iSF3aM/eeI3ux3EyjmDGS9a6W12UlBTrtjXV9LT9XT8WdFJTAGRi9w1pu keSyubxYrLYBSXDaUS2HlMK9UqQHnIBKH9DxpPNxgsTH2KsA+gt6VDdVdau0dwldKlLukM2ixQ7W YxKPG77em0QcSYqH/WJm1RJCGK2GxKZqduYXpTgQSk7udmiwga5YQ6o/CXlyGnDIvfLTRGtQvEFM LzCxhjKRlPHfLuJc/l+SLScqfNdZjWUbqeXYO85Hq1PtffTrQAME5P5zGc85/JHDR4za/VXzA1BL AQIUABQAAAAIAIdO4kBUfegn/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OG9vgi7AAAA2wAAAA8AAAAAAAAAAQAgAAAAIgAAAGRycy9kb3ducmV2LnhtbFBL AQIUABQAAAAIAIdO4kAzLwWeOwAAADkAAAAVAAAAAAAAAAEAIAAAAAoBAABkcnMvZ3JvdXBzaGFw ZXhtbC54bWxQSwUGAAAAAAYABgBgAQAAxwMAAAAA ">
                    <o:lock v:ext="edit" aspectratio="t"/>
                    <v:shape id="任意多边形 2" o:spid="_x0000_s1026" o:spt="100" style="position:absolute;left:3;top:0;height:287656;width:1255739;v-text-anchor:middle;" fillcolor="#ADA9D1" filled="t" stroked="f" coordsize="1406296,288031" o:gfxdata="UEsDBAoAAAAAAIdO4kAAAAAAAAAAAAAAAAAEAAAAZHJzL1BLAwQUAAAACACHTuJAwL3kaL0AAADb AAAADwAAAGRycy9kb3ducmV2LnhtbEWPT4vCMBTE7wt+h/AEL4smXZYq1SgodBG87Fbx/GiebbF5 KU38++nNwsIeh5n5DbNY3W0rrtT7xrGGZKJAEJfONFxpOOzz8QyED8gGW8ek4UEeVsvB2wIz4278 Q9ciVCJC2GeooQ6hy6T0ZU0W/cR1xNE7ud5iiLKvpOnxFuG2lR9KpdJiw3Ghxo42NZXn4mI1pPye G/V4rqfF4fKd0vb4le+OWo+GiZqDCHQP/+G/9tZo+Ezg90v8AXL5A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AveRovQAA ANsAAAAPAAAAAAAAAAEAIAAAACIAAABkcnMvZG93bnJldi54bWxQSwECFAAUAAAACACHTuJAMy8F njsAAAA5AAAAEAAAAAAAAAABACAAAAAMAQAAZHJzL3NoYXBleG1sLnhtbFBLBQYAAAAABgAGAFsB AAC2AwAAAAA= 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236D98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604A7B" filled="t" stroked="f" coordsize="21600,21600" o:gfxdata="UEsDBAoAAAAAAIdO4kAAAAAAAAAAAAAAAAAEAAAAZHJzL1BLAwQUAAAACACHTuJAaCzZNLsAAADb AAAADwAAAGRycy9kb3ducmV2LnhtbEWP3UrDQBCF7wXfYRnBO7vbKJLGbntREAQvirEPMGSnSeju bMxOk/j2riB4eTg/H2e7X4JXE42pj2xhvTKgiJvoem4tnD5fH0pQSZAd+shk4ZsS7He3N1usXJz5 g6ZaWpVHOFVooRMZKq1T01HAtIoDcfbOcQwoWY6tdiPOeTx4XRjzrAP2nAkdDnToqLnU15C5pXz5 jZTz0RTHx4W9qd+ni7X3d2vzAkpokf/wX/vNWXgq4PdL/gF69wN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aCzZNLsAAADb AAAADwAAAAAAAAABACAAAAAiAAAAZHJzL2Rvd25yZXYueG1sUEsBAhQAFAAAAAgAh07iQDMvBZ47 AAAAOQAAABAAAAAAAAAAAQAgAAAACgEAAGRycy9zaGFwZXhtbC54bWxQSwUGAAAAAAYABgBbAQAA tAMAAAAA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50C76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VuS4eL0AAADb AAAADwAAAGRycy9kb3ducmV2LnhtbEWPwWrDMBBE74X+g9hCb7WUNITgWAklEAi0F6c55LhIW9ut tRKWkth/XxUCPQ4z84aptqPrxZWG2HnWMCsUCGLjbceNhtPn/mUFIiZki71n0jBRhO3m8aHC0vob 13Q9pkZkCMcSNbQphVLKaFpyGAsfiLP35QeHKcuhkXbAW4a7Xs6VWkqHHeeFFgPtWjI/x4vT0DXv ozfTeenrt9M5qGAO3+pD6+enmVqDSDSm//C9fbAaFq/w9yX/ALn5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W5Lh4vQAA ANsAAAAPAAAAAAAAAAEAIAAAACIAAABkcnMvZG93bnJldi54bWxQSwECFAAUAAAACACHTuJAMy8F njsAAAA5AAAAEAAAAAAAAAABACAAAAAMAQAAZHJzL3NoYXBleG1sLnhtbFBLBQYAAAAABgAGAFsB AAC2AwAAAAA= 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11" o:spid="_x0000_s1026" o:spt="202" type="#_x0000_t202" style="position:absolute;left:3007;top:10641;height:508;width:1945;" filled="f" stroked="f" coordsize="21600,21600" o:gfxdata="UEsDBAoAAAAAAIdO4kAAAAAAAAAAAAAAAAAEAAAAZHJzL1BLAwQUAAAACACHTuJA792we74AAADb AAAADwAAAGRycy9kb3ducmV2LnhtbEWPS4vCQBCE74L/YWjBm06iKJJ1lCUgiujBx8Vbb6ZNwmZ6 YmZ87a/fEQSPRVV9RU3nD1OJGzWutKwg7kcgiDOrS84VHA+L3gSE88gaK8uk4EkO5rN2a4qJtnfe 0W3vcxEg7BJUUHhfJ1K6rCCDrm9r4uCdbWPQB9nkUjd4D3BTyUEUjaXBksNCgTWlBWW/+6tRsE4X W9z9DMzkr0qXm/N3fTmeRkp1O3H0BcLTw3/C7/ZKKxjG8PoSfoCc/Q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792we74A AADbAAAADwAAAAAAAAABACAAAAAiAAAAZHJzL2Rvd25yZXYueG1sUEsBAhQAFAAAAAgAh07iQDMv BZ47AAAAOQAAABAAAAAAAAAAAQAgAAAADQEAAGRycy9zaGFwZXhtbC54bWxQSwUGAAAAAAYABgBb AQAAtwMAAAAA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04AFA41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9D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BC784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F0EF5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2096;mso-width-relative:page;mso-height-relative:page;" coordsize="7817283,191707" o:gfxdata="UEsDBAoAAAAAAIdO4kAAAAAAAAAAAAAAAAAEAAAAZHJzL1BLAwQUAAAACACHTuJAfWeEIdgAAAAJ AQAADwAAAGRycy9kb3ducmV2LnhtbE2PQW/CMAyF75P2HyJP2m0kAQ1tpSma0LYTmjSYNHELjWkr GqdqQgv/fuY0bvZ71vP38uXZt2LAPjaBDOiJAoFUBtdQZeBn+/H0AiImS862gdDABSMsi/u73GYu jPSNwyZVgkMoZtZAnVKXSRnLGr2Nk9AhsXcIvbeJ176Srrcjh/tWTpWaS28b4g+17XBVY3ncnLyB z9GObzP9PqyPh9Vlt33++l1rNObxQasFiITn9H8MV3xGh4KZ9uFELorWABdJrM6VBnG1pzPFVfY8 vbIki1zeNij+AFBLAwQUAAAACACHTuJAHV0uQ5UEAAAKEgAADgAAAGRycy9lMm9Eb2MueG1s7VjL buM2FN0X6D8QWhZoLPkRPxBnYMRJUCDtBMgUnS5pinoAEqmSdOx03UWX/YMBZtdvKPo5g/5GD0nJ VpwCtpMpkMVsLFK8D/Lcy3uudfZmXRbkniudSzENopMwIFwwGecinQY/vrv6dhQQbaiIaSEFnwYP XAdvzr/+6mxVTXhXZrKIuSIwIvRkVU2DzJhq0ulolvGS6hNZcYHFRKqSGkxV2okVXcF6WXS6YXja WUkVV0oyrjXezv1iUFtUhxiUSZIzPpdsWXJhvFXFC2pwJJ3llQ7O3W6ThDPzNkk0N6SYBjipcb9w gvHC/nbOz+gkVbTKclZvgR6yhZ0zlTQXcLoxNaeGkqXKn5gqc6aklok5YbLs+IM4RHCKKNzB5lrJ ZeXOkk5WabUBHYHaQf3ZZtkP97eK5PE0QNgFLRHwf/767dMfv5ORxWZVpROIXKvqrrpV9YvUz+xx 14kq7RMHIWuH6sMGVb42hOHlcBQNBiMAzrAWjcNBWMPOMsTmiRrLLreKw+6o1yhGw3Bo99Rp3Hbs 7jabWVXIR70FSb8MpLuMVtxhry0CNUjRFqUPf376+yPpe5SczAYiPdFA61B8+oMh7sUTfDbHpBO2 1OaaS4c0vb/RxmdtjJHLubiOHJNC6Nzw9zCWlAUS+ZsOCcmK9HvjKOwO7F6RorviPz8Wz0g7SE+k 30ct4/3uqd38fhdtpZDsc9Ftu/B73++ireRPsNcPcusYnNriB3roH+fhsXgbJqRD2gScZk0OsLWo kwAjQm0JD10dqqS2N6udEbh9zRQR9xcJWjYl9igjeG3l6ChlhKWt3D1KGYi3lXtHKQPMtrK7qoDR ndk/a+wUaMISROEIwgQEBKEcQSysQzqpqLGQN0OymgbNlSLZpqjZ5VLe83fSCZqd0gaX29VCtKXq a+T224SmkWielbO3cYuTba8pTDdizdOL42YfI7jrmxVSc58pFgJXezdYWAhbhUnLIo+v8qKwh9cq XVwUitxTwDqbz8bzJmkeiRXCQtkd9F35o+gmErA4Cn5ZgZG0SANCixRtCjPKpbWQ1oOPidJmTnXm fTizdXYUyGlwQ1OF7cisF2to2eFCxg+o5kr6XkBX7CqHqRuqzS1VqJnADO2ReYufpJDYH0LqRgHJ pPr1v95bedANVgOyQjOBvf+ypIoHpPhOgIjGUb8Ps8ZNXL1HjrVXFu0VsSwvJHDDtcPu3BDKyhTN MFGy/Ald1Mx6xRIVDL49SvXkwvgmB30Y47OZE0PHgeDdiLuKWeM2TkLOlkYmuWUUB5lHp56ATj1m /z+vjjfdh+dVx1U2XODe/bzaH4Sj3gg2kOz9Yd0n0EnTgfR64Wg0RjlwHQhC4TsQJHDTv7QT+VkM 27hwqfmEM1/AsLVh0N8eF89n2INdvJBho3DQi8b7T/IZaHYPVkiFFu9/odnXS7NNID8LzW6MoUzs Ut1j3mxLHkCzPrNfA9denl6GlxeuthfL8nsZe3q0fzDcidEoLEv7t8sx86h5jVJYU7bjeMemDZd/ Iemavl8xSbu/wvhE4KJXf86w3yDac0fq20845/8C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BgcAAFtDb250ZW50X1R5cGVzXS54bWxQSwECFAAK AAAAAACHTuJAAAAAAAAAAAAAAAAABgAAAAAAAAAAABAAAADoBQAAX3JlbHMvUEsBAhQAFAAAAAgA h07iQIoUZjzRAAAAlAEAAAsAAAAAAAAAAQAgAAAADAYAAF9yZWxzLy5yZWxzUEsBAhQACgAAAAAA h07iQAAAAAAAAAAAAAAAAAQAAAAAAAAAAAAQAAAAAAAAAGRycy9QSwECFAAUAAAACACHTuJAfWeE IdgAAAAJAQAADwAAAAAAAAABACAAAAAiAAAAZHJzL2Rvd25yZXYueG1sUEsBAhQAFAAAAAgAh07i QB1dLkOVBAAAChIAAA4AAAAAAAAAAQAgAAAAJwEAAGRycy9lMm9Eb2MueG1sUEsFBgAAAAAGAAYA WQEAAC4IAAAAAA== ">
                <o:lock v:ext="edit" aspectratio="f"/>
                <v:shape id="矩形 4" o:spid="_x0000_s1026" o:spt="100" style="position:absolute;left:0;top:0;height:190500;width:4572000;v-text-anchor:middle;" fillcolor="#ADA9D1" filled="t" stroked="f" coordsize="4391025,190500" o:gfxdata="UEsDBAoAAAAAAIdO4kAAAAAAAAAAAAAAAAAEAAAAZHJzL1BLAwQUAAAACACHTuJA/3qfXbwAAADb AAAADwAAAGRycy9kb3ducmV2LnhtbEWPQUsDMRCF74L/IYzgzWZbUMratLQFwYtot8XzkIyb4Gay JLHt/nvnIHib4b1575vV5hoHdaZcQmID81kDitgmF7g3cDq+PCxBlYrscEhMBiYqsFnf3qywdenC Bzp3tVcSwqVFA77WsdW6WE8RyyyNxKJ9pRyxypp77TJeJDwOetE0TzpiYGnwONLek/3ufqKBz+7N vp/s4zQF3y+WOez2H9uDMfd38+YZVKVr/Tf/Xb86wRdY+UUG0Ot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96n128AAAA 2wAAAA8AAAAAAAAAAQAgAAAAIgAAAGRycy9kb3ducmV2LnhtbFBLAQIUABQAAAAIAIdO4kAzLwWe OwAAADkAAAAQAAAAAAAAAAEAIAAAAAsBAABkcnMvc2hhcGV4bWwueG1sUEsFBgAAAAAGAAYAWwEA ALUDAAAAAA== " path="m0,0l4267200,0,4391025,190500,0,190500,0,0xe">
                  <v:path textboxrect="0,0,4391025,190500"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4FBC7848">
                        <w:pPr>
                          <w:jc w:val="center"/>
                        </w:pPr>
                      </w:p>
                    </w:txbxContent>
                  </v:textbox>
                </v:shape>
                <v:shape id="矩形 5" o:spid="_x0000_s1026" o:spt="100" style="position:absolute;left:4508389;top:47707;height:144000;width:3308894;v-text-anchor:middle;" fillcolor="#E6E0EC [663]" filled="t" stroked="f" coordsize="3308894,190500" o:gfxdata="UEsDBAoAAAAAAIdO4kAAAAAAAAAAAAAAAAAEAAAAZHJzL1BLAwQUAAAACACHTuJAaZg/F7sAAADb AAAADwAAAGRycy9kb3ducmV2LnhtbEVPPWvDMBDdA/0P4grdEtmmFMeN4sFgUuhQ6gZCt8O62CbW SbFUJ/33VSDQ7R7v8zbl1YxipskPlhWkqwQEcWv1wJ2C/Ve9zEH4gKxxtEwKfslDuX1YbLDQ9sKf NDehEzGEfYEK+hBcIaVvezLoV9YRR+5oJ4MhwqmTesJLDDejzJLkRRocODb06KjqqT01P0aBq9ll 9fkjHOR7tfPP3ynmh1Gpp8c0eQUR6Br+xXf3m47z13D7JR4gt3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aZg/F7sAAADb AAAADwAAAAAAAAABACAAAAAiAAAAZHJzL2Rvd25yZXYueG1sUEsBAhQAFAAAAAgAh07iQDMvBZ47 AAAAOQAAABAAAAAAAAAAAQAgAAAACgEAAGRycy9zaGFwZXhtbC54bWxQSwUGAAAAAAYABgBbAQAA tAMAAAAA " path="m0,0l3308894,0,3308894,190500,105319,190500,0,0xe">
                  <v:path textboxrect="0,0,3308894,190500"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2BF0EF5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ge">
                  <wp:posOffset>1304925</wp:posOffset>
                </wp:positionV>
                <wp:extent cx="6781800" cy="359410"/>
                <wp:effectExtent l="0" t="0" r="19050" b="254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59410"/>
                          <a:chOff x="2831" y="2338"/>
                          <a:chExt cx="10680" cy="566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2831" y="2458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DA9D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95F09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604A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49B8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2325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3003" y="233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B004BA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pt;margin-top:102.75pt;height:28.3pt;width:534pt;mso-position-vertical-relative:page;z-index:251665408;mso-width-relative:page;mso-height-relative:page;" coordorigin="2831,2338" coordsize="10680,566" o:gfxdata="UEsDBAoAAAAAAIdO4kAAAAAAAAAAAAAAAAAEAAAAZHJzL1BLAwQUAAAACACHTuJA4PpqftoAAAAM AQAADwAAAGRycy9kb3ducmV2LnhtbE2PwUrDQBCG74LvsIzgrd3daILEbIoU9VQEW0G8TZNpEpqd Ddlt0r6925MeZ+bjn+8vVmfbi4lG3zk2oJcKBHHl6o4bA1+7t8UTCB+Qa+wdk4ELeViVtzcF5rWb +ZOmbWhEDGGfo4E2hCGX0lctWfRLNxDH28GNFkMcx0bWI84x3PYyUSqTFjuOH1ocaN1SddyerIH3 GeeXB/06bY6H9eVnl358bzQZc3+n1TOIQOfwB8NVP6pDGZ327sS1F72BhdZZRA0kKk1BXAmVZo8g 9nGVJRpkWcj/JcpfUEsDBBQAAAAIAIdO4kAZHWVe4wYAAIwZAAAOAAAAZHJzL2Uyb0RvYy54bWzV WUuP3EQQviPxH1o+IpHxe8aj7EaTXTZCWkikBBGOXo9nxsJ2G7dnZ5JzxOMCiAMHQEggHpccOYAi 4M8km/wMvn75MfsYZyGJ0Eoz7XFVV1f1V19V9169ts5SchyXLKH5jmFdMQ0S5xGdJvl8x3jvzsGb I4OwKsynYUrzeMe4FzPj2u7rr11dFePYpguaTuOSYJKcjVfFjrGoqmI8GLBoEWchu0KLOMfLGS2z sMJjOR9My3CF2bN0YJumP1jRclqUNIoZw6/78qWhZiz7TEhnsySK92m0zOK8krOWcRpWcIktkoIZ u2K1s1kcVTdnMxZXJN0x4GklPmEE4yP+Odi9Go7nZVgskkgtIeyzhA2fsjDJYbSeaj+sQrIsk1NT ZUlUUkZn1ZWIZgPpiIgIvLDMjdjcKOmyEL7Mx6t5UQcdG7UR9UtPG717fKskyRRI8AyShxl2/Omj B0++/JTgB0RnVczHELpRFreLW6X6YS6fuMPrWZnxb7hC1iKu9+q4xuuKRPjRH46skYmQR3jneIFr qcBHC+wOV7NHjmUQvLUdZyQ3JVq8pdQt0x8pZc/3+duBtjvgy6tXUz+82Ei5G4FyLxGnxmHXUw7r aLXcdd2hDoYKFOLQxLcJUSfC9sh1Ee1XHid/I04j63SgZM4AW4c0+pCRnO4twnweT1iB1AUohRdd DEpM1puuoXAxBC3b83lQBASbAIXjGoLO2ZGFojd0AoXdwPEDkRbnIhCkyJpMZf8uU28vwiIWBMB4 EupMtXVgHz96dPLgiyc/ffPsrz+e/PkjsWWAhXCdrmzMkLnkaPUOnSK7w2VFBVVtZG7H/xqLbe/t 0dD3uvmH+C1ZdSOmggPC40NWAXagwSlGcqBIJaJ5zpIqvos9mGUpSPaNAbHMwLE8l6yI5Zq+HYjJ ufaG0gdtJZMsiD0amWAMZWtD+i6opDFhDS3Lc7abaCttN4EtaEzItW830VaSHmx1BbvS2HHskR0M t9tpK/W0A05r7JiO2ctOW2l7yFBfWib8ILB6uNJW2m4CjNOYcEzP9M3t0Wor9YzWsG3H9j3w7XY7 baWedtCK1f70sNAV35Yl4LR6css0h72C1Vbavh+o8y0btmvbZp9MbGv1jJTVTd+thNKRP8MG+L3m sHChaS1a54rXMCIoVLzV4TRXUMbbmDbJoUzrR9CXLMbQ4tJblGUnVCvLGii0eiiDY9qWRUWAM/0s yxpQW3aea9lgg7Zl0RX1tow8byvrGttv2cjgtrIuUf2UkZZtZdFw9V42Mq6tLDq53srIpbZy8FzR 5qnV1pYtdW/bHP8d9Q7K5DQK6iU6MX58SsXxqTIIjk+lOD4dyQJchBXPEJEHGJIV+jZVzsmC9/ai VvPXGT2O71AhWPF8UfVfLEXnSCOT5h1ZWcg7slpCfxdyVm0cDirjMv20mP5W4rKsionPFI9SymLR ajRrU6qyUnbW1MhsmDFFyevIagn9rRckKtf5C9oQlwXofPHz1y8xtDXysjj0Wbmk+POX0l25NH9h zIFEDi9x5KtxxuHZajsZTZPpQZKmHFisnB/tpSU5DgHZyf4k2NfI7oilgohzytU0OGBkVchumZ8x 2LhaH63xkg+P6PQemuiSyhsEVkQHScmqw5BVt8IS3Sx8waUK3i5oed8gK1wp7Bjso2VYxgZJ385x ErACHIIhV4knDEoxCCy0D8gn/Wu+zPYoFo8MhRkx5LJVqoezkmbv4xJlws3hVZhHMIpyUyEt5cNe Je84cA0TxZOJEMOFAyJ4mN8uIj45D1ZOJzgNzBLetAvfpZvqAQcZ6fyLP9Gg8Ki7h29/e/brV49/ /wyf/EQjShDfABx/ep1o5BZZJg81gs29VFcTtiMrVHOMCcf1Ocd1Agc1iF9Q4Pxt4sAnUaEPSQU2 mx9zCB+A/6o7ZYL6n/LTWTjWBx+OViUosHguMH3TnQyvKxuvHJgKgRKXrje0z8amenNpfKJ0/Nfo bO5/XhZSgaEaqSef//zs7+/x+fThLzjB8u1UUN3L1V2ZppNTtxSW4zge4sxrlGk7tuh4GkD6vjty +XuOSE3Q54AxTfILYVizXDhOc16dAw/mSMQZaoZbUwyzYgq2yufYoXSOa2FOJRcj+PoB/xNC6TLD 1YJk3KHHs07mjqJiwd0djPMc2Q/ZQqqIV0qF0/IGCUtK0gQlOOml7zp6RLnpJ19/cvLdw5MfPiai T2wRE6nW1ylvaTQK+KULD6HeNMVCjmnKLru56axJKHAVBXmm7iS1tqYVzT/oyS5inlNb7nOw8eXU b8BVZ0T7EiXvJureLKXAFbo7MTIIL4Jn/b6tRP7PmQiX9ALt6h8K/L8A7WeB7eafKLv/AFBLAwQK AAAAAACHTuJAAAAAAAAAAAAAAAAABgAAAF9yZWxzL1BLAwQUAAAACACHTuJAihRmPNEAAACUAQAA CwAAAF9yZWxzLy5yZWxzpZDBasMwDIbvg72D0X1xmsMYo04vo9Br6R7A2IpjGltGMtn69vMOg2X0 tqN+oe8T//7wmRa1IkukbGDX9aAwO/IxBwPvl+PTCyipNnu7UEYDNxQ4jI8P+zMutrYjmWMR1ShZ DMy1lletxc2YrHRUMLfNRJxsbSMHXay72oB66Ptnzb8ZMG6Y6uQN8MkPoC630sx/2Ck6JqGpdo6S pmmK7h5VB7Zlju7INuEbuUazHLAa8CwaB2pZ134EfV+/+6fe00c+47rVfoeM649Xb7ocvwBQSwME FAAAAAgAh07iQH7m5SD3AAAA4QEAABMAAABbQ29udGVudF9UeXBlc10ueG1slZFBTsMwEEX3SNzB 8hYlTrtACCXpgrRLQKgcYGRPEotkbHlMaG+Pk7YbRJFY2jP/vye73BzGQUwY2Dqq5CovpEDSzljq Kvm+32UPUnAEMjA4wkoekeWmvr0p90ePLFKauJJ9jP5RKdY9jsC580hp0rowQkzH0CkP+gM6VOui uFfaUUSKWZw7ZF022MLnEMX2kK5PJgEHluLptDizKgneD1ZDTKZqIvODkp0JeUouO9xbz3dJQ6pf CfPkOuCce0lPE6xB8QohPsOYNJQJrIz7ooBT/nfJbDly5trWasybwE2KveF0sbrWjmvXOP3f8u2S unSr5YPqb1BLAQIUABQAAAAIAIdO4kB+5uUg9wAAAOEBAAATAAAAAAAAAAEAIAAAAFYJAABbQ29u dGVudF9UeXBlc10ueG1sUEsBAhQACgAAAAAAh07iQAAAAAAAAAAAAAAAAAYAAAAAAAAAAAAQAAAA OAgAAF9yZWxzL1BLAQIUABQAAAAIAIdO4kCKFGY80QAAAJQBAAALAAAAAAAAAAEAIAAAAFwIAABf cmVscy8ucmVsc1BLAQIUAAoAAAAAAIdO4kAAAAAAAAAAAAAAAAAEAAAAAAAAAAAAEAAAAAAAAABk cnMvUEsBAhQAFAAAAAgAh07iQOD6an7aAAAADAEAAA8AAAAAAAAAAQAgAAAAIgAAAGRycy9kb3du cmV2LnhtbFBLAQIUABQAAAAIAIdO4kAZHWVe4wYAAIwZAAAOAAAAAAAAAAEAIAAAACkBAABkcnMv ZTJvRG9jLnhtbFBLBQYAAAAABgAGAFkBAAB+CgAAAAA= ">
                <o:lock v:ext="edit" aspectratio="f"/>
                <v:group id="_x0000_s1026" o:spid="_x0000_s1026" o:spt="203" style="position:absolute;left:2831;top:2458;height:447;width:10680;" coordsize="6781800,284400" o:gfxdata="UEsDBAoAAAAAAIdO4kAAAAAAAAAAAAAAAAAEAAAAZHJzL1BLAwQUAAAACACHTuJAG77s4L4AAADa AAAADwAAAGRycy9kb3ducmV2LnhtbEWPQWvCQBSE70L/w/IKvTWb2FYkuhGRtvQgBRNBvD2yzyQk +zZkt4n++26h4HGYmW+Y9eZqOjHS4BrLCpIoBkFcWt1wpeBYfDwvQTiPrLGzTApu5GCTPczWmGo7 8YHG3FciQNilqKD2vk+ldGVNBl1ke+LgXexg0Ac5VFIPOAW46eQ8jhfSYMNhocaedjWVbf5jFHxO OG1fkvdx3152t3Px9n3aJ6TU02MSr0B4uvp7+L/9pRW8wt+VcANk9gt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Bu+7OC+AAAA2gAAAA8AAAAAAAAAAQAgAAAAIgAAAGRycy9kb3ducmV2Lnht bFBLAQIUABQAAAAIAIdO4kAzLwWeOwAAADkAAAAVAAAAAAAAAAEAIAAAAA0BAABkcnMvZ3JvdXBz aGFwZXhtbC54bWxQSwUGAAAAAAYABgBgAQAAygMAAAAA 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CDXDL0AAADa AAAADwAAAGRycy9kb3ducmV2LnhtbEWPQWvCQBSE7wX/w/IEb3WTSkWiaxCxxUMoVAXx9sg+k5Ds 25DdJubfu4VCj8PMfMNs0odpRE+dqywriOcRCOLc6ooLBZfzx+sKhPPIGhvLpGAkB+l28rLBRNuB v6k/+UIECLsEFZTet4mULi/JoJvbljh4d9sZ9EF2hdQdDgFuGvkWRUtpsOKwUGJL+5Ly+vRjFHwO OOwW8aHP6vt+vJ3fv65ZTErNpnG0BuHp4f/Df+2jVrCE3yvhBsjtE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hCDXDL0AAADaAAAADwAAAAAAAAABACAAAAAiAAAAZHJzL2Rvd25yZXYueG1s UEsBAhQAFAAAAAgAh07iQDMvBZ47AAAAOQAAABUAAAAAAAAAAQAgAAAADAEAAGRycy9ncm91cHNo YXBleG1sLnhtbFBLBQYAAAAABgAGAGABAADJAwAAAAA= ">
                    <o:lock v:ext="edit" aspectratio="t"/>
                    <v:shape id="任意多边形 2" o:spid="_x0000_s1026" o:spt="100" style="position:absolute;left:3;top:0;height:287656;width:1255739;v-text-anchor:middle;" fillcolor="#ADA9D1" filled="t" stroked="f" coordsize="1406296,288031" o:gfxdata="UEsDBAoAAAAAAIdO4kAAAAAAAAAAAAAAAAAEAAAAZHJzL1BLAwQUAAAACACHTuJAI9xVAroAAADb AAAADwAAAGRycy9kb3ducmV2LnhtbEVPS4vCMBC+L/gfwgheFk30UKVrFFaoCF7WWjwPzWxbtpmU Jj5/vVkQvM3H95zl+mZbcaHeN441TCcKBHHpTMOVhuKYjRcgfEA22DomDXfysF4NPpaYGnflA13y UIkYwj5FDXUIXSqlL2uy6CeuI47cr+sthgj7SpoerzHctnKmVCItNhwbauxoU1P5l5+thoQ/M6Pu j+95Xpx/Etqdttn+pPVoOFVfIALdwlv8cu9MnD+D/1/iAXL1BF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j3FUCugAAANsA AAAPAAAAAAAAAAEAIAAAACIAAABkcnMvZG93bnJldi54bWxQSwECFAAUAAAACACHTuJAMy8FnjsA AAA5AAAAEAAAAAAAAAABACAAAAAJAQAAZHJzL3NoYXBleG1sLnhtbFBLBQYAAAAABgAGAFsBAACz AwAAAAA= 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0795F09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604A7B" filled="t" stroked="f" coordsize="21600,21600" o:gfxdata="UEsDBAoAAAAAAIdO4kAAAAAAAAAAAAAAAAAEAAAAZHJzL1BLAwQUAAAACACHTuJAFNNTsrwAAADb AAAADwAAAGRycy9kb3ducmV2LnhtbEWPQWvDMAyF74P9B6PBbqvdFkaa1u2hMBjsUJbtB4hYTUJt OY21JP339WCwm8R7et/T7jAHr0YaUhfZwnJhQBHX0XXcWPj+enspQCVBdugjk4UbJTjsHx92WLo4 8SeNlTQqh3Aq0UIr0pdap7qlgGkRe+KsneMQUPI6NNoNOOXw4PXKmFcdsONMaLGnY0v1pfoJmVvI 1W+kmE5mdVrP7E31MV6sfX5ami0ooVn+zX/X7y7XX8PvL3kAvb8D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TTU7K8AAAA 2wAAAA8AAAAAAAAAAQAgAAAAIgAAAGRycy9kb3ducmV2LnhtbFBLAQIUABQAAAAIAIdO4kAzLwWe OwAAADkAAAAQAAAAAAAAAAEAIAAAAAsBAABkcnMvc2hhcGV4bWwueG1sUEsFBgAAAAAGAAYAWwEA ALUDAAAAAA==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749B84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33350;top:202325;height:0;width:6648450;" filled="f" stroked="t" coordsize="21600,21600" o:gfxdata="UEsDBAoAAAAAAIdO4kAAAAAAAAAAAAAAAAAEAAAAZHJzL1BLAwQUAAAACACHTuJAyr4PEboAAADb AAAADwAAAGRycy9kb3ducmV2LnhtbEVPTWsCMRC9F/wPYQRvNdkiUlajFEFYaC9rPXgckunutptJ 2KS6+++NUOhtHu9ztvvR9eJKQ+w8ayiWCgSx8bbjRsP58/j8CiImZIu9Z9IwUYT9bva0xdL6G9d0 PaVG5BCOJWpoUwqllNG05DAufSDO3JcfHKYMh0baAW853PXyRam1dNhxbmgx0KEl83P6dRq65n30 Zrqsff12vgQVTPWtPrRezAu1AZFoTP/iP3dl8/wVPH7JB8jdHV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Kvg8RugAAANsA AAAPAAAAAAAAAAEAIAAAACIAAABkcnMvZG93bnJldi54bWxQSwECFAAUAAAACACHTuJAMy8FnjsA AAA5AAAAEAAAAAAAAAABACAAAAAJAQAAZHJzL3NoYXBleG1sLnhtbFBLBQYAAAAABgAGAFsBAACz AwAAAAA= 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003;top:2338;height:508;width:1945;" filled="f" stroked="f" coordsize="21600,21600" o:gfxdata="UEsDBAoAAAAAAIdO4kAAAAAAAAAAAAAAAAAEAAAAZHJzL1BLAwQUAAAACACHTuJAI9cS8L8AAADa AAAADwAAAGRycy9kb3ducmV2LnhtbEWPT2vCQBTE74V+h+UVequbCLWSugkSEEuxB6MXb6/Zlz+Y fRuzW0399G6h4HGYmd8wi2w0nTjT4FrLCuJJBIK4tLrlWsF+t3qZg3AeWWNnmRT8koMsfXxYYKLt hbd0LnwtAoRdggoa7/tESlc2ZNBNbE8cvMoOBn2QQy31gJcAN52cRtFMGmw5LDTYU95QeSx+jILP fPWF2++pmV+7fL2plv1pf3hV6vkpjt5BeBr9Pfzf/tAK3uDvSrgBMr0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PXEvC/ AAAA2gAAAA8AAAAAAAAAAQAgAAAAIgAAAGRycy9kb3ducmV2LnhtbFBLAQIUABQAAAAIAIdO4kAz LwWeOwAAADkAAAAQAAAAAAAAAAEAIAAAAA4BAABkcnMvc2hhcGV4bWwueG1sUEsFBgAAAAAGAAYA WwEAALgDAAAAAA==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AB004BA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120650</wp:posOffset>
                </wp:positionV>
                <wp:extent cx="2095500" cy="88455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23ADBE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ADA9D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ADA9D1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5pt;height:69.65pt;width:165pt;mso-position-vertical-relative:page;z-index:251660288;mso-width-relative:page;mso-height-relative:page;" filled="f" stroked="f" coordsize="21600,21600" o:gfxdata="UEsDBAoAAAAAAIdO4kAAAAAAAAAAAAAAAAAEAAAAZHJzL1BLAwQUAAAACACHTuJAmpeCZdQAAAAI AQAADwAAAGRycy9kb3ducmV2LnhtbE2PzU7DMBCE70i8g7VI3KgdQlAJcSrEj8SBS0u4b2MTR8Tr KHab9O3ZnuC4M6PZb6rN4gdxtFPsA2nIVgqEpTaYnjoNzefbzRpETEgGh0BWw8lG2NSXFxWWJsy0 tcdd6gSXUCxRg0tpLKWMrbMe4yqMltj7DpPHxOfUSTPhzOV+kLdK3UuPPfEHh6N9drb92R28hpTM U3ZqXn18/1o+Xman2gIbra+vMvUIItkl/YXhjM/oUDPTPhzIRDFouCs4yPIDL2I7z8/CnoVinYOs K/l/QP0LUEsDBBQAAAAIAIdO4kBL/5GvIgIAACkEAAAOAAAAZHJzL2Uyb0RvYy54bWytU82O0zAQ viPxDpbvNGnUQBs1XS1bFSEtP9LCA7iO01jEHmO7TcoDwBvsiQt3nqvPwdjJlmq57IEcIo/H/ma+ bz4vr3rVkoOwToIu6XSSUiI0h0rqXUk/f9q8mFPiPNMVa0GLkh6Fo1er58+WnSlEBg20lbAEQbQr OlPSxntTJInjjVDMTcAIjckarGIeQ7tLKss6RFdtkqXpy6QDWxkLXDiHu+shSUdE+xRAqGvJxRr4 XgntB1QrWuaRkmukcXQVu61rwf2HunbCk7akyNTHPxbB9Tb8k9WSFTvLTCP52AJ7SguPOCkmNRY9 Q62ZZ2Rv5T9QSnILDmo/4aCSgUhUBFlM00fa3DXMiMgFpXbmLLr7f7D8/eGjJbIqaU6JZgoHfrr/ cfr5+/TrO8mCPJ1xBZ66M3jO96+hR9NEqs7cAv/iiIabhumduLYWukawCtubhpvJxdUBxwWQbfcO KqzD9h4iUF9bFbRDNQii42iO59GI3hOOm1m6yPMUUxxz8/ksz/NYghUPt411/o0ARcKipBZHH9HZ 4db50A0rHo6EYho2sm3j+FtNupIu8iyPFy4ySnr0eisV1kzDN9Zs9cguEBqo+X7bj2ptoToiTwuD 2/Ct4aIB+42SDp1WUvd1z6ygpH2rUavFdDYL1ozBLH+VYWAvM9vLDNMcoUrqKRmWNz7aOXBy5ho1 3chIN4g/dDL2ig6KKoxuDxa9jOOpvy989Qd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CPBAAAW0NvbnRlbnRfVHlwZXNdLnhtbFBLAQIUAAoAAAAA AIdO4kAAAAAAAAAAAAAAAAAGAAAAAAAAAAAAEAAAAHEDAABfcmVscy9QSwECFAAUAAAACACHTuJA ihRmPNEAAACUAQAACwAAAAAAAAABACAAAACVAwAAX3JlbHMvLnJlbHNQSwECFAAKAAAAAACHTuJA AAAAAAAAAAAAAAAABAAAAAAAAAAAABAAAAAAAAAAZHJzL1BLAQIUABQAAAAIAIdO4kCal4Jl1AAA AAgBAAAPAAAAAAAAAAEAIAAAACIAAABkcnMvZG93bnJldi54bWxQSwECFAAUAAAACACHTuJAS/+R ryICAAApBAAADgAAAAAAAAABACAAAAAjAQAAZHJzL2Uyb0RvYy54bWxQSwUGAAAAAAYABgBZAQAA tw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423ADBE">
                      <w:pPr>
                        <w:adjustRightInd w:val="0"/>
                        <w:snapToGrid w:val="0"/>
                        <w:rPr>
                          <w:rFonts w:hint="eastAsia"/>
                          <w:color w:val="ADA9D1"/>
                        </w:rPr>
                      </w:pPr>
                      <w:r>
                        <w:rPr>
                          <w:rFonts w:hint="eastAsia" w:ascii="微软雅黑" w:hAnsi="微软雅黑"/>
                          <w:color w:val="ADA9D1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ADA9D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A3FF6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3360;mso-width-relative:page;mso-height-relative:page;" fillcolor="#ADA9D1" filled="t" stroked="f" coordsize="192,196" o:gfxdata="UEsDBAoAAAAAAIdO4kAAAAAAAAAAAAAAAAAEAAAAZHJzL1BLAwQUAAAACACHTuJAoE95R9wAAAAK AQAADwAAAGRycy9kb3ducmV2LnhtbE2Py07DMBBF90j8gzVIbBC1Q6G4IU4XSEgIkIA2m+6ceJpE +BFiN23/nmEFy9Ec3XtusTo6yyYcYx+8gmwmgKFvgul9q6DaPF1LYDFpb7QNHhWcMMKqPD8rdG7C wX/itE4toxAfc62gS2nIOY9Nh07HWRjQ028XRqcTnWPLzagPFO4svxFiwZ3uPTV0esDHDpuv9d4p eH/bviyzVD1vTt92W++uqun1Qyh1eZGJB2AJj+kPhl99UoeSnOqw9yYyq0DO72lLUrC4vQNGgJTZ HFhNpFhK4GXB/08ofwBQSwMEFAAAAAgAh07iQN/2CXSXCAAA0CkAAA4AAABkcnMvZTJvRG9jLnht bM1a247bOBJ9X2D+QfDjABuLsq6NdAbZ9GaxQGY2QLIfoJbltrG25JXU7c58/ZwiKbnoVnXTwDzM S9Kmi4d1DsliFc33vzwf9sFT3fW7trldqHfhIqibql3vmofbxX+/f/57vgj6oWzW5b5t6tvFj7pf /PLhp7+9Px1v6qjdtvt13QUAafqb0/F2sR2G481y2Vfb+lD279pj3eDLTdsdygEfu4fluitPQD/s l1EYpstT262PXVvVfY/WO/PlwiJ2PoDtZrOr6ru2ejzUzWBQu3pfDqDUb3fHfvFBe7vZ1NXwn82m r4dgf7sA00H/i0Hw9z39u/zwvrx56MrjdldZF0ofFy44Hcpdg0EnqLtyKIPHbvcC6rCrurZvN8O7 qj0sDRGtCFio8EKbb9vyWGsukLo/TqL3fx5s9dvT1y7YrbESIElTHjDjn7u6pvkL1Ir0OR37G5h9 O37tiGF//NJW/+uDpv20LZuH+mN/hMroj+7tP9e74Wu7awa4qKjz0ulNH3rgBPenX9s1hiofh1br 9rzpDoQORYJnPT0/pumpn4egQmOUq1WYLIIKX0V5liaJHqG8GTtXj/3wr7rVQOXTl34ws7vGX3pu 1pbgd1DdHPaY6J+XQRicAlVEdiVMJqAzmRR5sIVNemkTcZt0HmfFbMJ5mJiZwJN5HPB+05+U2wj+ ZMwGlOY9QgiYBhP0KZiJpA8tqQlHpdk8M8WlTot5jxTXWobiaotQjt5pLnjFBc9iwSuuuAqVAMU1 LzIBimtexAKSo7qAFHHVk2IeKeKi58IyiLjomOTZjRJxzTNhiUdc80LyiUueJvM6RVxyEYkrLiI5 iicCO654upr3acUVjwV2K0fxSEDiiotIXPFc8okrHgubeMUVV6EExSWPhaW54pKrUNjGK655LOyX FddcKWEhxFz0lQAVc9FVIqgec9UjQauYq65iYcvEXPaVoFXsyK4kKC57JKyq2Ev2mMsueuXIHgpa JVz2WDqsuOy5EBMSR3XhuEq46lIYTrjokYTERZfOhoRrXqzmY0LCNY+F5ZlwycWjIeGaS1Apl1w8 +1KuucQv5ZpLp0zKNVehsDxTLroIxUWXobjqolYpl13GcnSXolXKdUfKNZveZY7uElTGdRejVcaF V1I8zhzlIyX4xZVPhIMrc5SPhNCeceURHmdP+MwRXgmhPePCi15x3ZUSCOZc+EQI7bmju3R25Vx3 EYrLLq2GnKsurffcUV3aOjlXXYRyVBehuOoilKM6h1qiYh3Lo3I7VkzVc2NLJvwVoMijUowqqGPb U3VG9RNqsO+mwitvYEXfCsaYATLWtSTGe90YIpPxWNm9bgwZyTizZeDrxhCKjAsvY6pcyBq1CRWx b3lN1Yk29yOpLEvlR1NZnsqPqLJMlR9VKhfId1QEPlSpJtDmflQp8dfmflQpu9fmflQjSzXyo0p5 OqEjFfehuhpXrh/VlaWKpNoL3VJF4uxlbqkiOfYxp+yYqCIB9jK3VJHkeplbqkhkvcwtVSSrXuaW auxHlTJSopr4UaW0U5v7UaXcUpv7UaUEUpv7UaUsUZv7UaVMkMyR6/kISdmeNvejShmdNvejmlqq yMu8nLFUkXr5mFPyRc4gvfIyt1SRQXmZW6rIkrzMLVVkQl7mlmrmR5XSHaKKjMYHnVIabe5HlfIW be5HlXITbe5HNbdUc4eqOTBtDtHhevjy+r3T1+/3xBdZRTlQ6jH+GZxwd4wL2WBL/6c68Ti0T/X3 VlsM5/vhIreCnb+uHu931T/q318aozI3o2kAquZB0/4AcNRtGGtqIwYOlPvJdFCIUFMP8NAo2nVA u+ONrZPLLp77yQXCtQX3fBx0uo92nLetXu5bDS6AzGK8GNQ0Ss7v277W2p7nwVKgmg1aTHv+bDDL 2DGfBPVo9eKrqAiDNwgtbCVMrXo7nQc1CzvTq8YPPuVd5oGm1hDVC1wppl325mKDqe6hN9qIgxmZ aTQ7/hps3mPCnmukCwv4jSgBCb1kcXqM2LONloyZHi/swnhjlteIrUKzWs25NLaOplMUfFtwC657 zMLMNl7luLPm7Azj+oUtzwIVJe2gKdi/7TfvMbk412jDFw4U38l0eozYrzb6+23DUa63xIRt94kb vG2MCq8GV6ELZJY4LpO45HSHC8lxie2vi+2CQpDN3RhgUe/xVkMJV0X+8CZw4edPB8gOGjve0+8M 5L05NbxWY2RCi0ImzfyMRngn4thyERfg3t6jOtMeoUBi8La6UhiGt45C+sOPhF2Vx0HdGRlbr5ja qcusymYJjqvVloAq9N9RtkvhqmB268VWMIsA2SL08ppX+l2DgrUzrbONtu6+4rSjHxCBbfLtkf/Y 6AxosaccwD353U8mbXB6TNgmO3NjfWHSuHMd+nZ0NGvdzc5s5uc24iJaU7wC3O0yei60OmnNy/kU kyosFb2dTNBCx9eTKtd89Mmn9aVPjro27zQZiAp1Lj7Bm8m6aB2FsPHWC/+izziA1Gxjt3nP4TeA 02XCf7X1mtitLJIy13fnAczSVQioLP7hpwEzu+frOEf0ue2i8E7HBFgnRNmyUq2cVjya0bb42d43 jNgrEIWrP+Yp/TJH54zrv71dUefLxzfdH+FdfUY/3ag+tU6l8tvwlrC7QMdB8Z6Ic7Jn5xWJBW6d zG7Ueo6z+2rrFYvT4ozPk8yWm210N/TLlf+XCydwkQp/fZRNNwDa7/Mjrr7d79afd/s9Vf5993D/ ad8FTyXe8n28+1jcjYvAMdvr3yKalrqZFU4t+h0aPT0z79mG5/tnfEnv0e7b9Q+8SMOLSDxi27bd 74vghPeAt4v+/49lVy+C/b8bvGYrsI+xNQf9IU4yyoM6/s09/6Z5PHxq4SYWR9lUQL1dDOOfnwbz /hAPAMH7S/PtWJEh+Ur+4KGf1sQ+SqSXhPyztjo/xPzwB1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AwLAABbQ29udGVudF9UeXBlc10ueG1sUEsB AhQACgAAAAAAh07iQAAAAAAAAAAAAAAAAAYAAAAAAAAAAAAQAAAA7gkAAF9yZWxzL1BLAQIUABQA AAAIAIdO4kCKFGY80QAAAJQBAAALAAAAAAAAAAEAIAAAABIKAABfcmVscy8ucmVsc1BLAQIUAAoA AAAAAIdO4kAAAAAAAAAAAAAAAAAEAAAAAAAAAAAAEAAAAAAAAABkcnMvUEsBAhQAFAAAAAgAh07i QKBPeUfcAAAACgEAAA8AAAAAAAAAAQAgAAAAIgAAAGRycy9kb3ducmV2LnhtbFBLAQIUABQAAAAI AIdO4kDf9gl0lwgAANApAAAOAAAAAAAAAAEAIAAAACsBAABkcnMvZTJvRG9jLnhtbFBLBQYAAAAA BgAGAFkBAAA0DAAAAAA= 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textboxrect="0,0,192,196"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43A3FF6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ADA9D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ACA66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2336;mso-width-relative:page;mso-height-relative:page;" fillcolor="#ADA9D1" filled="t" stroked="f" coordsize="191,196" o:gfxdata="UEsDBAoAAAAAAIdO4kAAAAAAAAAAAAAAAAAEAAAAZHJzL1BLAwQUAAAACACHTuJAZD6gQdoAAAAK AQAADwAAAGRycy9kb3ducmV2LnhtbE2PsU7DMBCGdyTewTokNmoHaGhCnA5IHRg6UFqJbm7sOqH2 OYqdtH17jgmm0+k+/ff91fLiHZvMELuAErKZAGawCbpDK2H7uXpYAItJoVYuoJFwNRGW9e1NpUod zvhhpk2yjEIwlkpCm1Jfch6b1ngVZ6E3SLdjGLxKtA6W60GdKdw7/ihEzr3qkD60qjdvrWlOm9FL eB+fwtfkk7tud99rG0+7/dqupLy/y8QrsGQu6Q+GX31Sh5qcDmFEHZmTUIiXOaES8meaBBTzLAd2 IFIUC+B1xf9XqH8AUEsDBBQAAAAIAIdO4kDnNl+S2wkAAJ41AAAOAAAAZHJzL2Uyb0RvYy54bWzF W22P27gR/l6g/0HQxwKNRVu25EU2h1y2KQrk2gDJ/QCtLK+NsyVX0q439+tvhm8aajX2+FCgXxKb Hj6c5+FoyCFX7396PR6il6rt9k19H6t3SRxVddls9vXTffzr989/z+Oo64t6UxyaurqPf1Rd/NOH v/7l/fl0V82bXXPYVG0EIHV3dz7dx7u+P93NZl25q45F9645VTX8uG3aY9HD1/ZptmmLM6AfD7N5 kqxm56bdnNqmrLoOWh/Mj7FFbCWAzXa7L6uHpnw+VnVvUNvqUPRAqdvtT138QXu73VZl/5/ttqv6 6HAfA9Ne/wuDwOdH/Hf24X1x99QWp92+tC4UEhdGnI7FvoZBPdRD0RfRc7t/A3Xcl23TNdv+Xdkc Z4aIVgRYqGSkzbddcao0F5C6O3nRu/8dbPnvl69ttN/cx+s4qosjTPjntqpw+qI1qnM+dXdg9O30 tUV+3elLU/7WRXXzaVfUT9XH7gQaQxxB7+Yfm33/tdnXPTiosPMs6I1fOsCJHs+/NBsYqXjuG63a 67Y9IjroEb3qyfnhJ6d67aMSGud5kiyWcVTCT/M8Wy2XeoTiznUun7v+n1WjgYqXL11v5nYDn/TM bCy/7zD32+MBpvlvsyiJzpFaa2dh8rwJ0PEm6zzagc3Kxoq3mVOb1TTOgtgk0zApMQFPpnGA91V/ VtSG8ScjNkBp2iNIAH4wRh8IFm/C6aOoznk6TUxRpVWynPZIUa1ZKCq2StYMFNU7zxmvqN5KLRgo qrhK5gxWoDmLRUVHHabDkurOUpxT4VmsuUj5OVWe5TgPpVfTes0l0s8D6RMOikrPBcQ8UJ6LrTlV PmMmcU6FXzHxsAh0V9n0HC6o7ixUIHvKQVHZWSiquloyCQYzq3+iV0zGW1DVeSgqOzxhk8lzQVVX iklXCyq7Shjd01B3JmWlVHceKxBecVhU+DWTadJAeO6RTqnwXEZOqfA5E6Mp1Z1Forpn6+kQTans HL0lVZ1DWopEX1LRM2alWFLN2flbUtFTZvpg6zAEOxehS6o5i0Q1XzGBsKSap4tpzZdUc+5ZXgWa M3GwopqzSFRyXEkm15sV1ZyFopIrxeSqFdWchaKaK8Wszisq+pLZVq2o6EoxaW9FVU+Z3UcWqM44 lVHVWSSqOrfWZFR0jl5GRWeRJJpnVPOc0SmjknOzl1HJWSSq+JLbgVLFc+aJyaniy/n0OpNTxVXC BGceSM5BUcnZRyanmrP8qOY8lET0nIrOrsk5VX3NEFxT1RW39kGxNCRPlTDr+zrQncWiurP77HUo PLM3XlPhlWJyMZRxg/fcxnFNheehqPI5s9SsqfAsQ5VQ6TkslYikh1064citXLCCEisuJFRCteex Au1T5qlWCRU/ZdZ5eEiJYxjRkxtIiDxqBhl3cgWDh4uasWhBsco+RrCOUDQuzaugXr2AJpoCRafg AhidA3Y+FZ2CC2B0DijYDE9J7IlKsXOHLOVrbdvgUwTnQnh6g4cup6bDAx08coFjm+/mUKi4Ayv8 lTGG8EXjhT3fuWwM4qCxOwy6bAzk0TgTIUN8obE+BQPal5ExftAaAgTPva6aW45KRhJDQKPLaOIk a3MZUWWZKhlVPF5AdDhAkFDFEwRtLqOKhwTaXEZ1bqlCrS9yxlKFel5ijhU9OgM1u8jcRa6M6sJS hdpbhG6pLmRUscLWvsuoYhGN5lAmS5xJLdVURhVrYY0uo4r1rjaXUU0tVahbJb5j5YroUJyKzC1V KEBF5paqP5++nDiwzNTOyKhiLanNZVSxYERzqAklvq8sVaj7ROaWKtR2InNLFeo3kbmlCjWaxByr NKQKhZjI3FKFaktkbqlmMqpYVGlnZFSxctLmMqq5pQoVkMR3rIEQHaockbmlCpWMyNxSzWVUsV7R zsioYk2C5uaK5uq6imWHNpdRxcpCm8uoYvGgzWVU15Yq1AASIXURgPC4z5d1sGxxLy/rYPnCpYCw g2WMm3LZCJYz7rtFHYaNk5A07q21StK9k988KSFpv31SAWkTfHaf28Kt5/hOudV3yo/IG3a+RY/b Y/cxOsOVKJbOO/x/pTfHx+al+t5oi3649oSoMcINP5fPj/vy5+r3t8awrprRNAAsxiiNvdU+6TYb s7oNGQRQ4TfTQeHp7xhFuw6N4Xiu1bsc4oXfLDpqAEAKznyJ525Qf80aOG9bRe5bDUZAJouMBjWN nPOHpqu0h8M8GKdy8xANz9BgMMU4NIfA0NNypdU/PFenywGZ4Pbw5jGEAweqss29tlUkZ9jlMrw+ eMC5HZ7Mq+7rM4GhjxsAxdVhYtII0yxiIIN6O4JPFgIOzlmdwgYok6lsOmeahRwkUG4EN2fDMnKV Ah6A4iyYLh4oiPTp1rf+sw9OZkj4zeXl5yawdmNPNsKdg/beA4ePYfjNpqGgi0MPgXwrXqyBOLfA 442W7+KB8DYMW3WGn259K2cwd9Z7AdAYHoLCLCuhHOG3EN50mQbyrXaxJFuQwOFJ/LAPAzU02+Q9 bHIEIwR9GKhx87BPEw8Ah850FbNZC9ZctlU2wQIg573d3ZsxRei2fAi9zMyqbzRw2EGjCDvoMQkz arwlcCy47TIN5Ftd7vJb46uTindqOgkGi+Z0qz0uueGpCno4Ly81DnXvVc8tDJTvJO7sTsikLT+g SfQ35LLrMA47SM5vo4VdF/QZvc+W0PHywhCau8GZ1iDPv/UpUPZPLA326BROlMTJ1XYZ7aTxYgEk gL8GITOorxt8q9D760BOMnvqYMYUodsZhuM54qVtNBp4bLMA3iDMdZgR9g0xHETmJIxrxEtlGorh +hV+M/ES9JiEGTXCiZ80WCx2WCvZvdqFRtFcXodxfusbORDFjCgCh9tjrWPopHtGjQIDvFl6btBF AjSG58KFT0t2lwVnSma+rqSlwNyPPt1q5cFLTGksOEltHz9ACPWm+ZZazEGZiyAP5Wqxi82ysBBB uYF9aXtDNWz3faGrdsMzroadrXyHIAHy3rstqHyKHbyJimkg12qXfB+cYWoKv5lEFfSYhBk1KpPn RTNrwUcnLPbaB+6Z6YIRtsrg7dbsEpDzXuGfVEK6sqOK8NGW9PFQrnm0LofNt41wEWo8MDe9/5ek ZVlP+gQa4Imnvvr2R59amOGljK457Def94cDHnl27dPjp0MbvRTwZs7Hh4/rB3f+G5gd9B8K1A12 M5kSW/R7JfgqiXk/pX99fIUf8f2Sx2bzA94wgfeb4KWUXdP+HkdneLvnPu7++1y0VRwd/lXD2ylr lWLE9vpLuszwTrulvzzSX+rn46cG3IQYKeoSUO/j3n381Ju3ieB1HuD9pf52KtEQfUV/4LUdrYl9 xQjfC6LftdXwWtWHPwBQSwMECgAAAAAAh07iQAAAAAAAAAAAAAAAAAYAAABfcmVscy9QSwMEFAAA AAgAh07iQIoUZjzRAAAAlAEAAAsAAABfcmVscy8ucmVsc6WQwWrDMAyG74O9g9F9cZrDGKNOL6PQ a+kewNiKYxpbRjLZ+vbzDoNl9LajfqHvE//+8JkWtSJLpGxg1/WgMDvyMQcD75fj0wsoqTZ7u1BG AzcUOIyPD/szLra2I5ljEdUoWQzMtZZXrcXNmKx0VDC3zUScbG0jB12su9qAeuj7Z82/GTBumOrk DfDJD6Aut9LMf9gpOiahqXaOkqZpiu4eVQe2ZY7uyDbhG7lGsxywGvAsGgdqWdd+BH1fv/un3tNH PuO61X6HjOuPV2+6HL8AUEsDBBQAAAAIAIdO4kB+5uUg9wAAAOEBAAATAAAAW0NvbnRlbnRfVHlw ZXNdLnhtbJWRQU7DMBBF90jcwfIWJU67QAgl6YK0S0CoHGBkTxKLZGx5TGhvj5O2G0SRWNoz/78n u9wcxkFMGNg6quQqL6RA0s5Y6ir5vt9lD1JwBDIwOMJKHpHlpr69KfdHjyxSmriSfYz+USnWPY7A ufNIadK6MEJMx9ApD/oDOlTrorhX2lFEilmcO2RdNtjC5xDF9pCuTyYBB5bi6bQ4syoJ3g9WQ0ym aiLzg5KdCXlKLjvcW893SUOqXwnz5DrgnHtJTxOsQfEKIT7DmDSUCayM+6KAU/53yWw5cuba1mrM m8BNir3hdLG61o5r1zj93/Ltkrp0q+WD6m9QSwECFAAUAAAACACHTuJAfublIPcAAADhAQAAEwAA AAAAAAABACAAAABODAAAW0NvbnRlbnRfVHlwZXNdLnhtbFBLAQIUAAoAAAAAAIdO4kAAAAAAAAAA AAAAAAAGAAAAAAAAAAAAEAAAADALAABfcmVscy9QSwECFAAUAAAACACHTuJAihRmPNEAAACUAQAA CwAAAAAAAAABACAAAABUCwAAX3JlbHMvLnJlbHNQSwECFAAKAAAAAACHTuJAAAAAAAAAAAAAAAAA BAAAAAAAAAAAABAAAAAAAAAAZHJzL1BLAQIUABQAAAAIAIdO4kBkPqBB2gAAAAoBAAAPAAAAAAAA AAEAIAAAACIAAABkcnMvZG93bnJldi54bWxQSwECFAAUAAAACACHTuJA5zZfktsJAACeNQAADgAA AAAAAAABACAAAAApAQAAZHJzL2Uyb0RvYy54bWxQSwUGAAAAAAYABgBZAQAAdg0AAAAA 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textboxrect="0,0,191,196"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1CACA66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DA9D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B5E7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1312;mso-width-relative:page;mso-height-relative:page;" fillcolor="#ADA9D1" filled="t" stroked="f" coordsize="264,264" o:gfxdata="UEsDBAoAAAAAAIdO4kAAAAAAAAAAAAAAAAAEAAAAZHJzL1BLAwQUAAAACACHTuJA8pJm+dkAAAAL AQAADwAAAGRycy9kb3ducmV2LnhtbE2Py26DMBBF95XyD9ZE6q6x86KEYrJoRSJ10zTtBxg8AVQ8 Rtgk9O9jVu1uRnN15tx0P5qWXbF3jSUJy4UAhlRa3VAl4fsrf4qBOa9Iq9YSSvhFB/ts9pCqRNsb feL17CsWIOQSJaH2vks4d2WNRrmF7ZDC7WJ7o3xY+4rrXt0C3LR8JUTEjWoofKhVh681lj/nwUjY HS/5+HYqP6gpovw0bA70vj1I+ThfihdgHkf/F4ZJP6hDFpwKO5B2rA2M5zh08RKizRbYFBCr9RpY MU27GHiW8v8dsjtQSwMEFAAAAAgAh07iQOeXFYAKCgAABzMAAA4AAABkcnMvZTJvRG9jLnhtbK1b bW/bSA7+fsD9B8EfD7haI+vNQdNFt7keDujeFWj3ByiyHBtrSz5JidP99UvOUDJHEdc0sF8Sm+Zw +DwcjUiO9P6n1+MheKnabt/U9wvzLlwEVV02m339dL/49fvnf+aLoOuLelMcmrq6X/yousVPH/7+ t/fn010VNbvmsKnaAIzU3d35dL/Y9f3pbrnsyl11LLp3zamq4cdt0x6LHr62T8tNW5zB+vGwjMIw XZ6bdnNqm7LqOpA+uB8XZLHVGGy2231ZPTTl87Gqe2e1rQ5FD5C63f7ULT5Yb7fbquz/t912VR8c 7heAtLd/YRL4/Ih/lx/eF3dPbXHa7UtyodC4MMF0LPY1TDqaeij6Inhu929MHfdl23TNtn9XNsel A2IZARQmnHDzbVecKosFqO5OI+ndX2e2/O/L1zbYb+4XMcS9Lo4Q8c9tVWH8gjXScz51d6D17fS1 RYDd6UtT/tYFdfNpV9RP1cfuBCTDQoLRzb82+/5rs6978NDg4KU3Gr90YCd4PP/SbGCm4rlvLG2v 2/aI1oGQ4NVG58cYneq1D0oQRnmWJskiKOEn+owzFHfD4PK56/9dNdZQ8fKl611wN/DJhmZD+L5D 8LfHA8T5H8sgDM5BlMa0EEYVgDOqmFUU7OaUoonSrKUVUwrn7cRMBXyZ9wiQX/conSjNepQxJZxu FhushnE6gaM1UxE5MpxsY7J5cIbznaznXTIe3yYXTHHCRVOcciNRbjjnoimPc9EUJ100xUk3qcQV 5z0VllTk0S6ZijjtqZmnPfJoF01x2s1KCGHk8y4gjDjvJpb88ojPovnlEHHiTZwKGD3mM2FpRZx5 EwvUrzzqJVsrDfUrj/osnYe44tQnwl618pkXNpkVZz7O5slaceLXa8EpzrtoidO+lnzirEuWYk56 nsz7FHPOE2FZxZzz3AiWOOXShRNzynNhfcaccXFNxZxy0SlOuUnz+ejhfX7c2XOB85hzbjLhHpFw 0k0kIEw465ERaE847SYSdoaE8x6ZZB5iwonH/WP2Noi5xEiE7Bdn3khXc+JRL/LFqTdSGBOP+1TY SVOPe8lWyrnH+9zsvT71uM+Eqyfl3JtU2GcglbqwKl3SKadeNsWpX6/mo5h6zIteceZFUz7xwvae ceIlUxnnXdofMk67aImzLlrySBduExknXUpBMs65CYXtIeOki6Y45yYUVlXGSZdM5Zxz0VTukS6E L+eky6Y462I2k3PaTSjwnnPexWwm94kX7qo5J17MZnKPedglZ/e/nDNvYmEvXXvUG2FfXnPqRb7W HveiLc69lN+uPepFU5x6aXGtfeaFu8XaY17a4dce87AbzTK/9piXbJnQo14yZkKPe9maRz6UtLOu mZCzH4Wr+TsG7AxsmzcroUKE64up/Yk1VQhMqIqBCb0ghEJATShGAXoKT0PXoNgNjYTytaZOAnwK oPeBHQpsLJyaDpsW2FaA1sR31/go7kALfxWUIRqovLJdkmvKQDYqJypl4BKVM5UyUIXKttMDsP/c Z6zlURuqddd5uaJOGI0OpCGUUHWrrBNOowNqCKnRQcX6GaFChaxxBmtkq66DimWwVddBjQgq1LIq ZwgqlKsadaxX0RmoSFXqw8rVQcW601rXQcXa0qrroK4I6koHFatEtA6FoAYqloJWXQcV6z2rroOK NZ1V10HFus2q66BibYbqUH1poGL5ZdV1ULHCsuo6qAlBhTJJ5QxBhUpIo46lEDoDxY5KnaBCPaNS J6hQs6jUCSrUJSp1gprqoGLxgVChvtBYxwrDquugZgQVKgWVdYIK1YBKnaBCxq9Rx5wffYesXqVO UHMdVEzdrXUdVMzOrboOKibgVl0HFXNsVIcsWgMV02irroOKqbJV10HFdNiq66BixmvVdVBtUov6 mLZqwJqQ0GJmqhtAeDH51A0gxJhf6gYQZkwh2QCXP1GO2MKp2PTQsbWHjo84BrLGosfUcvgYnOFU C5snO/cf5cfmpfreWI3+ciwGRy006+X38vlxX/5c/f5W2+2hMJ21gL0lYJ/OPZ0M7Y1CxODZ8r+5 ERGm9VMz1nkQ+hMO0ovTvkH/G5lHGsASTuOosr4Ps6JJJh7cJ7EKANEwseSuwsmsTii6f2i6yjpz iQWxCnkpgnB0gFcXhTnMhvJTnz2NVAXYUBo2MY9t3tHHYY1Am5BJdea9IfOG5qVK8+4KnXiPrb8Z 750UkgKIi9I8DbE70sXP69KbzEPvhi9b8t5A2TMnvmS0Vy9HOCm0RMDpwawpl+1OcUEn6maGDKS4 nrNu/UAjyhNT2kFiHUnYeIRgvjHlttrpxNkgviHKw5gJ4SSeRIekl5TyehRoSJL7XDhP4bCBE0do IesGqZIgaMwAQVAGcEOQN1rpZG25Kzge72fXvY/JvG8ID4hxUk+K7atRqHKekoSJGRfxifBmz7H1 OHozLHJKwHyysBELmpeK6CorkEzaEd6qxzYzmvE4IeEN6wUb0WDGX3cknGwKg9Rd3yrGxyE2Qxlp cXMafyMl3+HEUL0ahyFQj7DVOEwK1z+XupDCKaLaPDZbgRsDaTczZDt2KIYFyMXUfIEjPPUEJnKR jVxvauDH4JMHMEM02SPwIQIrHjPKq0tnTEtcf2qcYeWZGsWwGbsZbsCAh6EzdKS0k/orC44unfYN YTBUg5nMpt6js2P0/RvmIL7UstdZGpaMK5cvM9BCBSw80uMM+qVk8IAJWYJDTm4Kj7DmxG4BkLbq UjPUmZnOQMtyIqZq7JYJ/CEDR4KU1oRDq/J/PQzxonlFqr/vDoYi78ZFUgDBgkLCGzZRb8TIjAPk zMwKdbzwNHg0Myvk6anONmUF/kaGJzmwJv3d2R61jFKVdX/I4LokpbviWMpev2ip/Jv6yQ1dJnXS W9JxMj/Zv0hqJjv2IL4lXx7GTPLlcEhBvQsBznXdTnFLvjyO8da3PcDCTQce+mHLfryvuTRaF2J8 YtKa8tIQZMeJ/Y0Tn2S8TKycgXbISc5Pda2B5jjHMIhvicMwZhJSEk/iT9JbFhINmaxThfQtQXKd TxftJb25UuhTSk3643VCCcBUjI/mYOBuuWv7Y8YZVOK3yL3tgHobdFpgoIvK1wCdlxh/Vx8zoUsD z7M52w6hnlQE58x8Bkk8tG7GFuH1GYY4TJwdrqsJtDdR9r32vxFL/pgxDirx2zjQCoQfsHNoq8ax hWi1Lw+/d81hv/m8Pxywddi1T4+fDm3wUsArEB8fPq4fhhTTUzvYw+q6wWHAOFhEiX1+Hx/Zd+8B 9K+Pr/AjPsf/2Gx+wJP88CIJPPy/a9rfF8EZXqO4X3T/fy7aahEc/lPDWwBrqNwhOL39EicZnqu2 /JdH/kv9fPzUgJuwtxV1CVbvF/3w8VPvXtuA9yYA95f626lERfQV/YH3I6zX9C4HvoDBv1uty/sr H/4A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fAwAAFtDb250ZW50X1R5cGVzXS54bWxQSwECFAAKAAAAAACHTuJAAAAAAAAAAAAAAAAABgAAAAAA AAAAABAAAABeCwAAX3JlbHMvUEsBAhQAFAAAAAgAh07iQIoUZjzRAAAAlAEAAAsAAAAAAAAAAQAg AAAAggsAAF9yZWxzLy5yZWxzUEsBAhQACgAAAAAAh07iQAAAAAAAAAAAAAAAAAQAAAAAAAAAAAAQ AAAAAAAAAGRycy9QSwECFAAUAAAACACHTuJA8pJm+dkAAAALAQAADwAAAAAAAAABACAAAAAiAAAA ZHJzL2Rvd25yZXYueG1sUEsBAhQAFAAAAAgAh07iQOeXFYAKCgAABzMAAA4AAAAAAAAAAQAgAAAA KAEAAGRycy9lMm9Eb2MueG1sUEsFBgAAAAAGAAYAWQEAAKQNAAAAAA== 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textboxrect="0,0,264,264"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62EB5E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460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9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7216;mso-width-relative:page;mso-height-relative:page;" filled="f" stroked="t" coordsize="21600,21600" o:gfxdata="UEsDBAoAAAAAAIdO4kAAAAAAAAAAAAAAAAAEAAAAZHJzL1BLAwQUAAAACACHTuJAvbtcBtcAAAAK AQAADwAAAGRycy9kb3ducmV2LnhtbE2PQU/DMAyF70j8h8hIXBBLhsoYpekODLhNwEDimjWm6Wic 0qTr+Pe4Jzg9Pfvp+XOxOvpWHLCPTSAN85kCgVQF21Ct4f3t8XIJIiZD1rSBUMMPRliVpyeFyW0Y 6RUP21QLLqGYGw0upS6XMlYOvYmz0CHx7jP03iS2fS1tb0Yu9628UmohvWmILzjT4b3D6ms7eA3j y5O72VTfA64/2v3zw7DfXNyutT4/m6s7EAmP6S8MEz6jQ8lMuzCQjaJlr645ybrMMhBTYBrsWBdK ZSDLQv5/ofwFUEsDBBQAAAAIAIdO4kCdOSId3QEAAJwDAAAOAAAAZHJzL2Uyb0RvYy54bWytU82O 0zAQviPxDpbvNG2lrbZR09Vqo+WCoBLwAK7jJJb8pxlv074EL4DEDU4cufM2LI/B2AldWC574OKM Zz5/4+/zZHN1tIYdFKD2ruKL2Zwz5aRvtOsq/v7d7YtLzjAK1wjjnar4SSG/2j5/thlCqZa+96ZR wIjEYTmEivcxhrIoUPbKCpz5oBwVWw9WRNpCVzQgBmK3pljO56ti8NAE8FIhUrYei3xihKcQ+rbV UtVe3lnl4sgKyohIkrDXAfk237ZtlYxv2hZVZKbipDTmlZpQvE9rsd2IsgMRei2nK4inXOGRJiu0 o6ZnqlpEwe5A/0NltQSPvo0z6W0xCsmOkIrF/JE3b3sRVNZCVmM4m47/j1a+PuyA6abiyxVnTlh6 8fuP3358+Pzz+yda779+YVQhm4aAJaFv3A6mHYYdJM3HFmz6khp2zNaeztaqY2RyTErKXq7Xi9U8 2148HAyA8aXylqWg4ka7pFqU4vAKIzUj6G9ISjt/q43JL2ccGyq+vlhecCYFTWNLU0ChDaQIXceZ MB2NuYyQGdEb3aTTiQeh298YYAdBw3FdX6/rRRJK3f6Cpda1wH7E5dIEM47QyZfRiRTtfXPKBuU8 PVrmmwYsTcWf+3z64afa/gJQSwMECgAAAAAAh07iQAAAAAAAAAAAAAAAAAYAAABfcmVscy9QSwME FAAAAAgAh07iQIoUZjzRAAAAlAEAAAsAAABfcmVscy8ucmVsc6WQwWrDMAyG74O9g9F9cZrDGKNO L6PQa+kewNiKYxpbRjLZ+vbzDoNl9LajfqHvE//+8JkWtSJLpGxg1/WgMDvyMQcD75fj0wsoqTZ7 u1BGAzcUOIyPD/szLra2I5ljEdUoWQzMtZZXrcXNmKx0VDC3zUScbG0jB12su9qAeuj7Z82/GTBu mOrkDfDJD6Aut9LMf9gpOiahqXaOkqZpiu4eVQe2ZY7uyDbhG7lGsxywGvAsGgdqWdd+BH1fv/un 3tNHPuO61X6HjOuPV2+6HL8AUEsDBBQAAAAIAIdO4kB+5uUg9wAAAOEBAAATAAAAW0NvbnRlbnRf VHlwZXNdLnhtbJWRQU7DMBBF90jcwfIWJU67QAgl6YK0S0CoHGBkTxKLZGx5TGhvj5O2G0SRWNoz /78nu9wcxkFMGNg6quQqL6RA0s5Y6ir5vt9lD1JwBDIwOMJKHpHlpr69KfdHjyxSmriSfYz+USnW PY7AufNIadK6MEJMx9ApD/oDOlTrorhX2lFEilmcO2RdNtjC5xDF9pCuTyYBB5bi6bQ4syoJ3g9W Q0ymaiLzg5KdCXlKLjvcW893SUOqXwnz5DrgnHtJTxOsQfEKIT7DmDSUCayM+6KAU/53yWw5cuba 1mrMm8BNir3hdLG61o5r1zj93/Ltkrp0q+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C9u1wG1wAAAAoBAAAPAAAA AAAAAAEAIAAAACIAAABkcnMvZG93bnJldi54bWxQSwECFAAUAAAACACHTuJAnTkiHd0BAACcAwAA DgAAAAAAAAABACAAAAAmAQAAZHJzL2Uyb0RvYy54bWxQSwUGAAAAAAYABgBZAQAAdQUAAAAA ">
                <v:fill on="f" focussize="0,0"/>
                <v:stroke color="#ADA9D1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2834640</wp:posOffset>
                </wp:positionV>
                <wp:extent cx="6781800" cy="354330"/>
                <wp:effectExtent l="0" t="0" r="19050" b="762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54330"/>
                          <a:chOff x="2847" y="4774"/>
                          <a:chExt cx="10680" cy="55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47" y="4886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DA9D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F2D99F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604A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35CE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3007" y="477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CD503F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23.2pt;height:27.9pt;width:534pt;mso-position-vertical-relative:page;z-index:251667456;mso-width-relative:page;mso-height-relative:page;" coordorigin="2847,4774" coordsize="10680,558" o:gfxdata="UEsDBAoAAAAAAIdO4kAAAAAAAAAAAAAAAAAEAAAAZHJzL1BLAwQUAAAACACHTuJAgLwUddsAAAAM AQAADwAAAGRycy9kb3ducmV2LnhtbE2PwWrDMBBE74X+g9hAb4kk1w7BsRxKaHsKhSaF0ptibWwT a2UsxU7+vsqpPc7OMPum2Fxtx0YcfOtIgVwIYEiVMy3VCr4Ob/MVMB80Gd05QgU39LApHx8KnRs3 0SeO+1CzWEI+1wqaEPqcc181aLVfuB4peic3WB2iHGpuBj3FctvxRIglt7ql+KHRPW4brM77i1Xw Punp5Vm+jrvzaXv7OWQf3zuJSj3NpFgDC3gNf2G440d0KCPT0V3IeNYpmEsRtwQFabpMgd0TIlvF 01FBJpIEeFnw/yPKX1BLAwQUAAAACACHTuJAKujC9eMGAACRGQAADgAAAGRycy9lMm9Eb2MueG1s 1VlLj9xEEL4j8R9aPiKR8XvGo+xGk102QlpIpAQRjl6PZ8bCdhu3Z2eSc8TjAogDB0BIIB6XHDmA IuDPJJv8DL5++TH7GGchidBKM+1xVVfX119VdfVevbbOUnIclyyh+Y5hXTENEucRnSb5fMd4787B myODsCrMp2FK83jHuBcz49ru669dXRXj2KYLmk7jkmCSnI1XxY6xqKpiPBiwaBFnIbtCizjHyxkt s7DCYzkfTMtwhdmzdGCbpj9Y0XJalDSKGcOv+/KloWYs+0xIZ7MkivdptMzivJKzlnEaVnCJLZKC GbtitbNZHFU3ZzMWVyTdMeBpJT5hBOMj/jnYvRqO52VYLJJILSHss4QNn7IwyWG0nmo/rEKyLJNT U2VJVFJGZ9WViGYD6YhABF5Y5gY2N0q6LIQv8/FqXtSgY6M2UL/0tNG7x7dKkkzBhKFB8jDDjj99 9ODJl58S/AB0VsV8DKEbZXG7uFWqH+byiTu8npUZ/4YrZC1wvVfjGq8rEuFHfziyRiYgj/DO8VzH UcBHC+wOV7NHLszjrTscunJTosVbSt0y/ZFS9rwRfzvQdgd8efVq6ocXjJS/iZR/CaQal0cjoR+O NV4th13gIjhaQwUkGoQbkDoYY24XeL9ypGwstsOpkXUaKRk2oNchjT5kJKd7izCfxxNWIHrBS+FG l4aSlvW+azZczELL9nyOimBhg1A4rqF1zoYWit7QCRR9A8cPvAuhRV5kTbCyfxestxdhEYscwHgc qmC1LQ3s40ePTh588eSnb5799ceTP38ktgRYCNcRy8YMwUuOVu/QKQI8XFZUZKuN4O34X5Ox7b09 GvqeYGsdgsBvyaobMRVpIDw+ZJUg7HyKkdjbqeJARPOcJVV8F3swy1Lk2TcGxDIDx/JcsiKWa/p2 oEJhvqn0QVvJJAtij0amI8iBrLspfRf4NCasoWV5znYTbaXtJuy2Cbn27SbaStKDra5gVxpXHHtk B8PtdtpKPe24bTumY/ay01baDpnXMeEHgdXDlbbSdhPIzS20TM/0ze1otZV6ooVy1dixfQ8Jd7ud tlJPOziN1XZ6WOiKb4sS5LR6css0h73Aaitt3w+rHbeW7dq22ScS21o9kbK64bs1oXTkz7CBDFfn sHCh01q0zlVew4igUPHTDk9zBWX8JNNOcqjT+hHpS1ZjaHHpLcpwpa0sa6DQ6qGMHNNWFhUBzvSz LGtAvWznuZaNbNC2LE5yvS0jztvKusb2WzYiuK2sS1Q/ZXn0rH0WJ67ey0bEtS3r82k/y4iltnLw XGjz0Gpr4/m5OLZJsg7LpP+K6iVOYryDSkUHVRkEHVQpOqgjbhLkDyseIXpIVji3qXJOFvx4L2o1 f53R4/gOFYIVjxdV/4Unev2NTJp3ZGUh78hqCf1dyFm1ceCjjEtotJj+VuKyrIqJzxSPUspi4Wmz NqUqK2VnTY3MhhlTlLyOrJbQ33pBonKdv6ANcVmAzhc/f/2SQ1uRl8Whz8plij9/Kd2VS/MXYg4m cnqJrq/mGadn69jJaJpMD5I05cRi5fxoLy3JcQjKTvYnwb5mdkcsFYk4p1xNkwNGVoU8LfMeg42r 9dEaL/nwiE7v4RBdUnmJwIroIClZdRiy6lZY4jQLX3CvgrcLWt43yAq3CjsG+2gZlrFB0rdzdAJW gD4YcpV4wqAUg8DC8QHxpH/Nl9kexeIRoTAjhly2SvVwVtLsfdyjTLg5vArzCEZRbiqEpXzYq+Q1 B25iongyEWK4cwCCh/ntIuKTc7ByOkE3MEv4oV34Lt1UD2hkpPMvvqNB1VKt4re/Pfv1q8e/f4ZP 3tGIEsQ3AO1Pr45GbpFlcqgBNvdS3U7YjqxQTRvTarpdJ3BQg/gdBRpwEw2fZIVukgpsNm9zCB8g /1V3ygT1P+XdWTjWjQ9nqxIUXDyXmL7pTobXlY1XTkzFQMlL1xvyzv0Mbqo3l+YnSsd/zc7mCuhl MRVHpJqpJ5///Ozv7/H59OEvBKCpXAGq7uXqukynk1O3FJbjOB5w5jXKDDwMod0Q0vfdkcvfc0bq BH0OGdMkv5CGdZYLx2nOq3Pg2ZzrPEPNcHGKYVZMka3yOXYoneNmmKeSixl8/YD/CaF0meFqQWbc ocejTsaOSsUid3c4zmNkP2QLqSJeKRWeljeSsExJfEaeBkROevm7jkOi3PWTrz85+e7hyQ8fE1vd kNapiVTr65QfajQP+LULB1Fvm8pDDsqp2PfmurO+bglclYQ8U58ltbZOLDoD4VR2Ue45tek+pxtf Tv0G2eoMvC9R9G6i8s1SCmbhfCdGBuFl8KzftxXJ/3kuwk294Lv6rwL/V0D7WbC4+U/K7j9QSwME CgAAAAAAh07iQAAAAAAAAAAAAAAAAAYAAABfcmVscy9QSwMEFAAAAAgAh07iQIoUZjzRAAAAlAEA AAsAAABfcmVscy8ucmVsc6WQwWrDMAyG74O9g9F9cZrDGKNOL6PQa+kewNiKYxpbRjLZ+vbzDoNl 9LajfqHvE//+8JkWtSJLpGxg1/WgMDvyMQcD75fj0wsoqTZ7u1BGAzcUOIyPD/szLra2I5ljEdUo WQzMtZZXrcXNmKx0VDC3zUScbG0jB12su9qAeuj7Z82/GTBumOrkDfDJD6Aut9LMf9gpOiahqXaO kqZpiu4eVQe2ZY7uyDbhG7lGsxywGvAsGgdqWdd+BH1fv/un3tNHPuO61X6HjOuPV2+6HL8AUEsD BBQAAAAIAIdO4kB+5uUg9wAAAOEBAAATAAAAW0NvbnRlbnRfVHlwZXNdLnhtbJWRQU7DMBBF90jc wfIWJU67QAgl6YK0S0CoHGBkTxKLZGx5TGhvj5O2G0SRWNoz/78nu9wcxkFMGNg6quQqL6RA0s5Y 6ir5vt9lD1JwBDIwOMJKHpHlpr69KfdHjyxSmriSfYz+USnWPY7AufNIadK6MEJMx9ApD/oDOlTr orhX2lFEilmcO2RdNtjC5xDF9pCuTyYBB5bi6bQ4syoJ3g9WQ0ymaiLzg5KdCXlKLjvcW893SUOq Xwnz5DrgnHtJTxOsQfEKIT7DmDSUCayM+6KAU/53yWw5cuba1mrMm8BNir3hdLG61o5r1zj93/Lt krp0q+WD6m9QSwECFAAUAAAACACHTuJAfublIPcAAADhAQAAEwAAAAAAAAABACAAAABXCQAAW0Nv bnRlbnRfVHlwZXNdLnhtbFBLAQIUAAoAAAAAAIdO4kAAAAAAAAAAAAAAAAAGAAAAAAAAAAAAEAAA ADkIAABfcmVscy9QSwECFAAUAAAACACHTuJAihRmPNEAAACUAQAACwAAAAAAAAABACAAAABdCAAA X3JlbHMvLnJlbHNQSwECFAAKAAAAAACHTuJAAAAAAAAAAAAAAAAABAAAAAAAAAAAABAAAAAAAAAA ZHJzL1BLAQIUABQAAAAIAIdO4kCAvBR12wAAAAwBAAAPAAAAAAAAAAEAIAAAACIAAABkcnMvZG93 bnJldi54bWxQSwECFAAUAAAACACHTuJAKujC9eMGAACRGQAADgAAAAAAAAABACAAAAAqAQAAZHJz L2Uyb0RvYy54bWxQSwUGAAAAAAYABgBZAQAAfwoAAAAA ">
                <o:lock v:ext="edit" aspectratio="f"/>
                <v:group id="_x0000_s1026" o:spid="_x0000_s1026" o:spt="203" style="position:absolute;left:2847;top:4886;height:447;width:10680;" coordsize="6781800,284400" o:gfxdata="UEsDBAoAAAAAAIdO4kAAAAAAAAAAAAAAAAAEAAAAZHJzL1BLAwQUAAAACACHTuJAEqus+rsAAADb AAAADwAAAGRycy9kb3ducmV2LnhtbEVPS4vCMBC+C/6HMAt707QuinRNZRGVPYjgA2RvQzN9YDMp TWz1328Ewdt8fM9ZLO+mFh21rrKsIB5HIIgzqysuFJxPm9EchPPIGmvLpOBBDpbpcLDARNueD9Qd fSFCCLsEFZTeN4mULivJoBvbhjhwuW0N+gDbQuoW+xBuajmJopk0WHFoKLGhVUnZ9XgzCrY99j9f 8brbXfPV4+803V92MSn1+RFH3yA83f1b/HL/6jB/Bs9fwgEy/QdQSwMEFAAAAAgAh07iQDMvBZ47 AAAAOQAAABUAAABkcnMvZ3JvdXBzaGFwZXhtbC54bWyzsa/IzVEoSy0qzszPs1Uy1DNQUkjNS85P ycxLt1UKDXHTtVBSKC5JzEtJzMnPS7VVqkwtVrK34+UCAFBLAwQKAAAAAACHTuJAAAAAAAAAAAAA AAAABgAAAF9yZWxzL1BLAwQUAAAACACHTuJACS23BNMAAACZAQAACwAAAF9yZWxzLy5yZWxzpZBB SwMxEIXvgv8hzN3NtgcRabY3oddawWtIZrPBTSbMxNX+e1NEcKU3D3OYecz3Hm+3/0yzWpAlUjaw 6XpQmB35mIOBl9PT3QMoqTZ7O1NGA2cU2A+3N7sjzra2J5liEdUoWQxMtZZHrcVNmKx0VDA3ZSRO traVgy7WvdmAetv395p/M2BYMdXBG+CD34I6nUtz/sNO0TEJjbVzlDSNY3TXqDowvZfnyRZ8TXNj WQ5YDXiWb0kuUgvZtQF9PcPmnxk8feQjLmv3y5Fx+fHVq0KHL1BLAwQUAAAACACHTuJAVH3oJ/4A AADsAQAAEwAAAFtDb250ZW50X1R5cGVzXS54bWyVkctOwzAQRfdI/IPlLUocWCCEmnRBgB0gKB8w sieJRWJbHje0f8+4jw2iSF3aM/eeI3ux3EyjmDGS9a6W12UlBTrtjXV9LT9XT8WdFJTAGRi9w1pu keSyubxYrLYBSXDaUS2HlMK9UqQHnIBKH9DxpPNxgsTH2KsA+gt6VDdVdau0dwldKlLukM2ixQ7W YxKPG77em0QcSYqH/WJm1RJCGK2GxKZqduYXpTgQSk7udmiwga5YQ6o/CXlyGnDIvfLTRGtQvEFM LzCxhjKRlPHfLuJc/l+SLScqfNdZjWUbqeXYO85Hq1PtffTrQAME5P5zGc85/JHDR4za/VXzA1BL AQIUABQAAAAIAIdO4kBUfegn/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BKrrPq7AAAA2wAAAA8AAAAAAAAAAQAgAAAAIgAAAGRycy9kb3ducmV2LnhtbFBL AQIUABQAAAAIAIdO4kAzLwWeOwAAADkAAAAVAAAAAAAAAAEAIAAAAAoBAABkcnMvZ3JvdXBzaGFw ZXhtbC54bWxQSwUGAAAAAAYABgBgAQAAxwMAAAAA 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 AAAADwAAAGRycy9kb3ducmV2LnhtbEVPTYvCMBC9L/gfwgje1rSKy1JNRUTFgwirC+JtaMa2tJmU Jrb6781B8Ph434vlw9Sio9aVlhXE4wgEcWZ1ybmC//P2+xeE88gaa8uk4EkOlunga4GJtj3/UXfy uQgh7BJUUHjfJFK6rCCDbmwb4sDdbGvQB9jmUrfYh3BTy0kU/UiDJYeGAhtaF5RVp7tRsOuxX03j TXeobuvn9Tw7Xg4xKTUaxtEchKeH/4jf7r1WMAnr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PGJbqLoAAADbAAAADwAAAAAAAAABACAAAAAiAAAAZHJzL2Rvd25yZXYueG1sUEsB AhQAFAAAAAgAh07iQDMvBZ47AAAAOQAAABUAAAAAAAAAAQAgAAAACQEAAGRycy9ncm91cHNoYXBl eG1sLnhtbFBLBQYAAAAABgAGAGABAADGAwAAAAA= ">
                    <o:lock v:ext="edit" aspectratio="t"/>
                    <v:shape id="任意多边形 2" o:spid="_x0000_s1026" o:spt="100" style="position:absolute;left:3;top:0;height:287656;width:1255739;v-text-anchor:middle;" fillcolor="#ADA9D1" filled="t" stroked="f" coordsize="1406296,288031" o:gfxdata="UEsDBAoAAAAAAIdO4kAAAAAAAAAAAAAAAAAEAAAAZHJzL1BLAwQUAAAACACHTuJAHWIByLwAAADb AAAADwAAAGRycy9kb3ducmV2LnhtbEWPT4vCMBTE7wv7HcJb8LJoUg9dqUbBhS6CF63i+dE822Lz Upr499MbQdjjMDO/YWaLm23FhXrfONaQjBQI4tKZhisN+10+nIDwAdlg65g03MnDYv75McPMuCtv 6VKESkQI+ww11CF0mZS+rMmiH7mOOHpH11sMUfaVND1eI9y2cqxUKi02HBdq7Oi3pvJUnK2GlL9z o+6P5U+xP29SWh3+8vVB68FXoqYgAt3Cf/jdXhkN4wReX+IPkPMn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1iAci8AAAA 2wAAAA8AAAAAAAAAAQAgAAAAIgAAAGRycy9kb3ducmV2LnhtbFBLAQIUABQAAAAIAIdO4kAzLwWe OwAAADkAAAAQAAAAAAAAAAEAIAAAAAsBAABkcnMvc2hhcGV4bWwueG1sUEsFBgAAAAAGAAYAWwEA ALUDAAAAAA== 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6F2D99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604A7B" filled="t" stroked="f" coordsize="21600,21600" o:gfxdata="UEsDBAoAAAAAAIdO4kAAAAAAAAAAAAAAAAAEAAAAZHJzL1BLAwQUAAAACACHTuJAtfM8lLsAAADb AAAADwAAAGRycy9kb3ducmV2LnhtbEWPTWrDMBCF94XeQUygu0aKA8V1o2QRKBSyCHV7gMGa2ibS yLWmtnP7qFDo8vF+Pt7usASvJhpTH9nCZm1AETfR9dxa+Px4fSxBJUF26COThSslOOzv73ZYuTjz O021tCqPcKrQQicyVFqnpqOAaR0H4ux9xTGgZDm22o045/HgdWHMkw7YcyZ0ONCxo+ZS/4TMLeXb P0s5n01x3i7sTX2aLtY+rDbmBZTQIv/hv/abs1AU8Psl/wC9vwF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fM8lLsAAADb AAAADwAAAAAAAAABACAAAAAiAAAAZHJzL2Rvd25yZXYueG1sUEsBAhQAFAAAAAgAh07iQDMvBZ47 AAAAOQAAABAAAAAAAAAAAQAgAAAACgEAAGRycy9zaGFwZXhtbC54bWxQSwUGAAAAAAYABgBbAQAA tAMAAAAA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B35CE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ztd2LwAAADb AAAADwAAAGRycy9kb3ducmV2LnhtbEWPQWsCMRSE74X+h/AKvdVkLUjZGkUEYUEvWg8eH8nr7rab l7CJ7u6/N0Khx2FmvmGW69F14kZ9bD1rKGYKBLHxtuVaw/lr9/YBIiZki51n0jBRhPXq+WmJpfUD H+l2SrXIEI4lamhSCqWU0TTkMM58IM7et+8dpiz7Wtoehwx3nZwrtZAOW84LDQbaNmR+T1enoa33 ozfTZeGPm/MlqGCqH3XQ+vWlUJ8gEo3pP/zXrqyG+Ts8vuQfIFd3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s7Xdi8AAAA 2wAAAA8AAAAAAAAAAQAgAAAAIgAAAGRycy9kb3ducmV2LnhtbFBLAQIUABQAAAAIAIdO4kAzLwWe OwAAADkAAAAQAAAAAAAAAAEAIAAAAAsBAABkcnMvc2hhcGV4bWwueG1sUEsFBgAAAAAGAAYAWwEA ALUDAAAAAA== 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007;top:4774;height:508;width:1945;" filled="f" stroked="f" coordsize="21600,21600" o:gfxdata="UEsDBAoAAAAAAIdO4kAAAAAAAAAAAAAAAAAEAAAAZHJzL1BLAwQUAAAACACHTuJAiqEbSb4AAADb AAAADwAAAGRycy9kb3ducmV2LnhtbEWPS4vCQBCE74L/YWjBm04MuCvRUSQgiqwHHxdvbaZNgpme mBlf++t3hAWPRVV9RU1mT1OJOzWutKxg0I9AEGdWl5wrOOwXvREI55E1VpZJwYsczKbt1gQTbR+8 pfvO5yJA2CWooPC+TqR0WUEGXd/WxME728agD7LJpW7wEeCmknEUfUmDJYeFAmtKC8ouu5tRsE4X G9yeYjP6rdLlz3leXw/HoVLdziAag/D09J/wf3ulFcTf8P4SfoCc/g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iqEbSb4A AADbAAAADwAAAAAAAAABACAAAAAiAAAAZHJzL2Rvd25yZXYueG1sUEsBAhQAFAAAAAgAh07iQDMv BZ47AAAAOQAAABAAAAAAAAAAAQAgAAAADQEAAGRycy9zaGFwZXhtbC54bWxQSwUGAAAAAAYABgBb AQAAtwMAAAAA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ACD503F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9023350</wp:posOffset>
                </wp:positionV>
                <wp:extent cx="6781800" cy="358140"/>
                <wp:effectExtent l="0" t="0" r="19050" b="381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58140"/>
                          <a:chOff x="2847" y="14558"/>
                          <a:chExt cx="10680" cy="56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847" y="14676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DA9D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F50C1D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604A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19E0A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" name="文本框 2"/>
                        <wps:cNvSpPr txBox="1"/>
                        <wps:spPr>
                          <a:xfrm>
                            <a:off x="3007" y="1455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E7512A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710.5pt;height:28.2pt;width:534pt;mso-position-vertical-relative:page;z-index:251668480;mso-width-relative:page;mso-height-relative:page;" coordorigin="2847,14558" coordsize="10680,564" o:gfxdata="UEsDBAoAAAAAAIdO4kAAAAAAAAAAAAAAAAAEAAAAZHJzL1BLAwQUAAAACACHTuJAn4S6CtsAAAAO AQAADwAAAGRycy9kb3ducmV2LnhtbE2PwW7CMBBE75X6D9ZW6g1sUwIoxEEVantClQqVqt5MvCQR sR3FJoG/7+ZUjjvzNDuTba62YT12ofZOgZwKYOgKb2pXKvg+vE9WwELUzujGO1RwwwCb/PEh06nx g/vCfh9LRiEupFpBFWObch6KCq0OU9+iI+/kO6sjnV3JTacHCrcNnwmx4FbXjj5UusVthcV5f7EK PgY9vL7It353Pm1vv4fk82cnUannJynWwCJe4z8MY32qDjl1OvqLM4E1CiZSJoSSMZ9JWjUiIlmQ dhy15XIOPM/4/Yz8D1BLAwQUAAAACACHTuJAE5agGOAGAACTGQAADgAAAGRycy9lMm9Eb2MueG1s 1VlLj9xEEL4j8R9aPiKR8Xseym602WUjpIVEShDh6PV4Zixst3F7diacIx4XQBw4AEIC8bjkyAEU AX8m2eRn8FU/PJ7ZxziBBKGRZtruqq6u6q++6u65em2ZZ+wkqUTKix3LuWJbLCliPk6L6Y71zp3D 1wcWE3VUjKOMF8mOdS8R1rXdV1+5uihHictnPBsnFcMghRgtyh1rVtflqNcT8SzJI3GFl0mBzgmv 8qjGYzXtjatogdHzrOfadthb8GpcVjxOhMDbA9Vp6RGrLgPyySSNkwMez/OkqNWoVZJFNVwSs7QU 1q6c7WSSxPXNyUQkNct2LHhay28YQfuYvnu7V6PRtIrKWRrrKURdprDhUx6lBYw2Qx1EdcTmVXpm qDyNKy74pL4S87ynHJERgReOvRGbGxWfl9KX6WgxLZugY6E2ov7cw8Zvn9yqWDresdyhxYoox4o/ eXj/8RefMLxAdBbldAShG1V5u7xV6RdT9UQOLydVTr9whS1lXO81cU2WNYvxMuwPnIGNkMfo84KB 4+vAxzOsDqm5A79vMfQ6fhAM1KrEsze0vmOHA60dhD719ozhHs2vmU7z8GJD1Xc3QoUXzx6qls9h P1Q+m4i1PPZ93dcEC6FYxXgVpbUoY3AfEf/vQ+VthGrgnA2VShwA7IjH7wtW8P1ZVEyTPVEif4EJ 6cY6EBUwm4U3cLgch44L+BgcriIUjZrQYrbnhRaKQd9DgkgAD71wGFwaWjCjWKWr+GfpensWlYlk AUGZqNO175vAPnr48PT+549//Prpn78//uMHprEohZucFSOB9GXHi7f4GCkezWsu+Wojfdf8b8DY 9t4d9MNAIrLJQcRvLuobCZdEEJ0ciRq4AxeO0VINzSwxLwqR1sldQHiSZ2Da13rMsYeeE/hswcAL oTvUcJ+ON5TeayvZbMbcwcD2JDjI1ob0Xadtwuk7TuBtN9FW2m4CNLDyQs19u4m2kvJgqytYlZUd zx24w/52O22ljnYAqZUd27M72WkrbQ9ZsGYiHA6dDq60lbabCNsmPDuwQ3t7tNpKHaOFgrWKlhsG INztdtpKHe1gP9bY6WBhXXxbloDTmsEd2+53ClZbaft6OO28dVzfde0umdjW6hgpZz19txLKmvw5 NsBwDYdFM0Nr8bLQvIYWQ6Gi/Q7RXMkF7WXaJIdiYh5BX6oaQ4uktyjDlbayqoFSq4MyOKatLCsC nOlmWdWAZtreM00bbNC2bDZr3Swjz9vKpsZ2U0YGt5VNieqmrDafjc/9Z/IZGde2LLevnaONXGor yz13Z2VKrbY2np8JY5sgW0OZmoWGeoWdGJ2hMnmGqi2GM1Qlz1DHZBLgj2rKENNkC9rLq3LOZrTB l7WaunN+ktzhUrCmfNH1X3pi5r+SyYo1WVXI12SNhPkt1ajGOOKjjavQGDHzq8VVWZUDnyseZ1wk 0tPV3LSqqpRrc1rJbJixZclbkzUS5tdMSFauiye0Ia4K0MXiF89fYWhr5FVx6DJzRfEXT2V95sr8 pTEHEgle8tjX4Izg2dp2Cp6l48M0ywhYopoe72cVO4kA2b2DveGBQfaaWCaJuOCkZsABI4tS7Zbp jCFG9fJ4iU5qHvPxPWyiK66uEUQZH6aVqI8iUd+KKuxm4QtuVtA749WHFlvgXmHHEh/MoyqxWPZm gZOAM8RJGHK1fEKjko2hg+0D8sm8Leb5PsfkkaEwI5skW2emOal4/i5uUvbIHLqiIoZRlJsaaake 9mt10YG7mDjZ25NiuHVABI+K22VMg1OwCr6H08AkpU279F25qR9wkFHOv/gTDehfX0B88+vTX758 9Nun+KYTjSxBtAA4/nQ60aglcmwKNYJNXur7CddTFWp1jIlGzTnH94YeJkGHPBzAbRz4FCrMIanE YtMxh1ED/FffqVLU/4xOZ9HIHHwIrVpQYvFCYIa2v9e/rm3858DUCFS49IO+ez42dc9z4xOl499G 5+oO6GUhFXuNBqmnn/309K/v8P3kwc8MQdNcAajuF/rCzNDJmVsKx/O8AHGmGmUPAzShvQJkGPoD n/oJkYagLwBjlhaXwrBhuWiUFVSdh4FLWCeGmuDqFM28HIOtiilWKJvibpio5HIEXz+kjxTK5jmu FhTj9gPKOpU7moold69hnHLkIBIzpSK7tArR8gYJK0qiEYkGJCe99FWn04Ja9dOvPj799sHp9x+d uWth9fI6pz2NgQHdulAMzappGvJQTeWyt+47Gxoa+pqEAtvsJY26IRbDQNiVXcY9ZxY9JLjRfJoe sNU58X6OoncTlW+ScSAL+zvZshiVwfPebyuS/3Muwl29xLv+X4H+DGg/SxSv/kvZ/Rt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CQAAW0NvbnRl bnRfVHlwZXNdLnhtbFBLAQIUAAoAAAAAAIdO4kAAAAAAAAAAAAAAAAAGAAAAAAAAAAAAEAAAADYI AABfcmVscy9QSwECFAAUAAAACACHTuJAihRmPNEAAACUAQAACwAAAAAAAAABACAAAABaCAAAX3Jl bHMvLnJlbHNQSwECFAAKAAAAAACHTuJAAAAAAAAAAAAAAAAABAAAAAAAAAAAABAAAAAAAAAAZHJz L1BLAQIUABQAAAAIAIdO4kCfhLoK2wAAAA4BAAAPAAAAAAAAAAEAIAAAACIAAABkcnMvZG93bnJl di54bWxQSwECFAAUAAAACACHTuJAE5agGOAGAACTGQAADgAAAAAAAAABACAAAAAqAQAAZHJzL2Uy b0RvYy54bWxQSwUGAAAAAAYABgBZAQAAfAoAAAAA ">
                <o:lock v:ext="edit" aspectratio="f"/>
                <v:group id="_x0000_s1026" o:spid="_x0000_s1026" o:spt="203" style="position:absolute;left:2847;top:14676;height:446;width:10680;" coordsize="6781800,284400" o:gfxdata="UEsDBAoAAAAAAIdO4kAAAAAAAAAAAAAAAAAEAAAAZHJzL1BLAwQUAAAACACHTuJAsE9PWb8AAADb AAAADwAAAGRycy9kb3ducmV2LnhtbEWPQWvCQBSE70L/w/IKvekmEbWkrqFILR5CwVgovT2yzySY fRuy28T8+26h4HGYmW+YbXYzrRiod41lBfEiAkFcWt1wpeDzfJg/g3AeWWNrmRRM5CDbPcy2mGo7 8omGwlciQNilqKD2vkuldGVNBt3CdsTBu9jeoA+yr6TucQxw08okitbSYMNhocaO9jWV1+LHKHgf cXxdxm9Dfr3sp+/z6uMrj0mpp8c4egHh6ebv4f/2USvYJPD3JfwAufsF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CwT09ZvwAAANsAAAAPAAAAAAAAAAEAIAAAACIAAABkcnMvZG93bnJldi54 bWxQSwECFAAUAAAACACHTuJAMy8FnjsAAAA5AAAAFQAAAAAAAAABACAAAAAOAQAAZHJzL2dyb3Vw c2hhcGV4bWwueG1sUEsFBgAAAAAGAAYAYAEAAMsDAAAAAA== 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 AAAADwAAAGRycy9kb3ducmV2LnhtbEWPQYvCMBSE74L/ITzB25pW2V2pRhFR2YMsbBXE26N5tsXm pTSx1X9vhAWPw8x8w8yXd1OJlhpXWlYQjyIQxJnVJecKjoftxxSE88gaK8uk4EEOlot+b46Jth3/ UZv6XAQIuwQVFN7XiZQuK8igG9maOHgX2xj0QTa51A12AW4qOY6iL2mw5LBQYE3rgrJrejMKdh12 q0m8affXy/pxPnz+nvYxKTUcxNEMhKe7f4f/2z9awfcEXl/CD5CLJ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3wPqwr0AAADbAAAADwAAAAAAAAABACAAAAAiAAAAZHJzL2Rvd25yZXYueG1s UEsBAhQAFAAAAAgAh07iQDMvBZ47AAAAOQAAABUAAAAAAAAAAQAgAAAADAEAAGRycy9ncm91cHNo YXBleG1sLnhtbFBLBQYAAAAABgAGAGABAADJAwAAAAA= ">
                    <o:lock v:ext="edit" aspectratio="t"/>
                    <v:shape id="任意多边形 2" o:spid="_x0000_s1026" o:spt="100" style="position:absolute;left:3;top:0;height:287656;width:1255739;v-text-anchor:middle;" fillcolor="#ADA9D1" filled="t" stroked="f" coordsize="1406296,288031" o:gfxdata="UEsDBAoAAAAAAIdO4kAAAAAAAAAAAAAAAAAEAAAAZHJzL1BLAwQUAAAACACHTuJAHqaNTb4AAADb AAAADwAAAGRycy9kb3ducmV2LnhtbEWPQWvCQBSE7wX/w/IEL6XuppRYUteAQorgpU3F8yP7moRm 34bsaqK/3i0Uehxm5htmnU+2ExcafOtYQ7JUIIgrZ1quNRy/iqdXED4gG+wck4Yrecg3s4c1ZsaN /EmXMtQiQthnqKEJoc+k9FVDFv3S9cTR+3aDxRDlUEsz4BjhtpPPSqXSYstxocGedg1VP+XZakj5 sTDqetuuyuP5I6X96b04nLRezBP1BiLQFP7Df+290bB6gd8v8QfIzR1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HqaNTb4A AADbAAAADwAAAAAAAAABACAAAAAiAAAAZHJzL2Rvd25yZXYueG1sUEsBAhQAFAAAAAgAh07iQDMv BZ47AAAAOQAAABAAAAAAAAAAAQAgAAAADQEAAGRycy9zaGFwZXhtbC54bWxQSwUGAAAAAAYABgBb AQAAtwMAAAAA 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0CF50C1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604A7B" filled="t" stroked="f" coordsize="21600,21600" o:gfxdata="UEsDBAoAAAAAAIdO4kAAAAAAAAAAAAAAAAAEAAAAZHJzL1BLAwQUAAAACACHTuJAKamL/bsAAADb AAAADwAAAGRycy9kb3ducmV2LnhtbEWP3UrDQBCF7wXfYRnBO7vbihrTbntREAQvitEHGLLTJHR3 Ns2OSXx7Vyj08nB+Ps5mNwevRhpSF9nCcmFAEdfRddxY+P56eyhAJUF26COThV9KsNve3mywdHHi TxoraVQe4VSihVakL7VOdUsB0yL2xNk7xiGgZDk02g045fHg9cqYZx2w40xosad9S/Wp+gmZW8jZ v0oxHczq8DizN9XHeLL2/m5p1qCEZrmGL+13Z+HlCf6/5B+gt3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amL/bsAAADb AAAADwAAAAAAAAABACAAAAAiAAAAZHJzL2Rvd25yZXYueG1sUEsBAhQAFAAAAAgAh07iQDMvBZ47 AAAAOQAAABAAAAAAAAAAAQAgAAAACgEAAGRycy9zaGFwZXhtbC54bWxQSwUGAAAAAAYABgBbAQAA tAMAAAAA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F19E0A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P/RXbsAAADb AAAADwAAAGRycy9kb3ducmV2LnhtbEWPQWsCMRSE7wX/Q3iCt5rYw7asRhFBEPSi9eDxkTx3Vzcv YZPq+u+NIPQ4zMw3zGzRu1bcqIuNZw2TsQJBbLxtuNJw/F1//oCICdli65k0PCjCYj74mGFp/Z33 dDukSmQIxxI11CmFUspoanIYxz4QZ+/sO4cpy66StsN7hrtWfilVSIcN54UaA61qMtfDn9PQVNve m8ep8Pvl8RRUMJuL2mk9Gk7UFESiPv2H3+2N1fBdwOtL/gFy/gR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iP/RXbsAAADb AAAADwAAAAAAAAABACAAAAAiAAAAZHJzL2Rvd25yZXYueG1sUEsBAhQAFAAAAAgAh07iQDMvBZ47 AAAAOQAAABAAAAAAAAAAAQAgAAAACgEAAGRycy9zaGFwZXhtbC54bWxQSwUGAAAAAAYABgBbAQAA tAMAAAAA 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3007;top:14558;height:508;width:1945;" filled="f" stroked="f" coordsize="21600,21600" o:gfxdata="UEsDBAoAAAAAAIdO4kAAAAAAAAAAAAAAAAAEAAAAZHJzL1BLAwQUAAAACACHTuJApGjsG70AAADb AAAADwAAAGRycy9kb3ducmV2LnhtbEVPTWvCQBC9F/wPyxR6q5sILSF1E0pAWoo9GL30NmbHJJid jdltov31XUHwNo/3Ocv8bDox0uBaywrieQSCuLK65VrBbrt6TkA4j6yxs0wKLuQgz2YPS0y1nXhD Y+lrEULYpaig8b5PpXRVQwbd3PbEgTvYwaAPcKilHnAK4aaTiyh6lQZbDg0N9lQ0VB3LX6Pgq1h9 42a/MMlfV3ysD+/9affzotTTYxy9gfB09nfxzf2pw/wYrr+EA2T2D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=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E7512A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7931785</wp:posOffset>
                </wp:positionV>
                <wp:extent cx="6781800" cy="34607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46075"/>
                          <a:chOff x="2847" y="13019"/>
                          <a:chExt cx="10680" cy="54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847" y="13118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DA9D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1DF4C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604A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2049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文本框 3"/>
                        <wps:cNvSpPr txBox="1"/>
                        <wps:spPr>
                          <a:xfrm>
                            <a:off x="3007" y="13019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8C0942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624.55pt;height:27.25pt;width:534pt;mso-position-vertical-relative:page;z-index:251670528;mso-width-relative:page;mso-height-relative:page;" coordorigin="2847,13019" coordsize="10680,545" o:gfxdata="UEsDBAoAAAAAAIdO4kAAAAAAAAAAAAAAAAAEAAAAZHJzL1BLAwQUAAAACACHTuJAmiSyZdwAAAAO AQAADwAAAGRycy9kb3ducmV2LnhtbE2PwU7DMBBE70j8g7VI3FrbDYkgxKlQBZwqJFqkqjc33iZR YzuK3aT9e7YnuO3ujGbfFMuL7diIQ2i9UyDnAhi6ypvW1Qp+th+zZ2Ahamd05x0quGKAZXl/V+jc +Ml947iJNaMQF3KtoImxzzkPVYNWh7nv0ZF29IPVkdah5mbQE4Xbji+EyLjVraMPje5x1WB12pyt gs9JT2+JfB/Xp+Pqut+mX7u1RKUeH6R4BRbxEv/McMMndCiJ6eDPzgTWKZhJmZKVhMXTiwR2s4g0 o9uBpkQkGfCy4P9rlL9QSwMEFAAAAAgAh07iQFijuIzeBgAAkxkAAA4AAABkcnMvZTJvRG9jLnht bNVZW4/bRBR+R+I/jPyIRON74qi7VbrLVkgLrdQiyqPXcRIL22M8zibtc8XlBRAPPABCAnF56SMP oAr4M+22P4Nvbo6dvdhbaCsUKRl7zplzme+cM2dy9do6S8lxXLKE5juGdcU0SJxHdJrk8x3jvTsH b44Mwqown4YpzeMd417MjGu7r792dVWMY5suaDqNS4JFcjZeFTvGoqqK8WDAokWchewKLeIckzNa ZmGFx3I+mJbhCqtn6cA2TX+wouW0KGkUM4a3+3LSUCuWfRaks1kSxfs0WmZxXslVyzgNK5jEFknB jF2h7WwWR9XN2YzFFUl3DFhaiW8IwfiIfw92r4bjeRkWiyRSKoR9VNiyKQuTHELrpfbDKiTLMjm1 VJZEJWV0Vl2JaDaQhgiPwArL3PLNjZIuC2HLfLyaF7XTsVFbXn/uZaN3j2+VJJnuGDb2PQ8z7PjT Rw+efPkpwQt4Z1XMxyC6URa3i1ulejGXT9zg9azM+C9MIWvh13u1X+N1RSK89Icja2TC5RHmHNc3 h550fLTA7nA2e+QODYJZyzGtQE++pfgt0x8pbs8VrAMteMD1q9WpH16sq3wo03IVXlzeVQ2bLUv4 OhxrjzUsdl1f+0M5C9I3Po4W2kstL2NxFx6HVq/YVdaWq0bWaVfJwAHADmn0ISM53VuE+TyesALx C0wIM9pAlMCsN17D4WIcWrbnc68IHG48FI5rHDpnuxaM3tAJFIADxw8uRiEyI9uEK/t34Xp7ERax yAKMR6IKV9/Wjn386NHJgy+e/PTNs7/+ePLnj8SWDhbEdcyyMUP4kqPVO3SKEA+XFRX5ait8W/bX YGxab4+GvicQWQML/luy6kZMRSIIjw9ZBdwhF04xkgMVLhHNc5ZU8V3swSxLkWnfGBDLDBzLc8mK WK7p24GC+3y6xfRBk8kkCySokekIcHBZW9R3AbyNCGtoWZ7TLaLJ1C0CW7ARIXXvFtFkkhZ0moJd 2chx7JEdDLvlNJl6ynGbckzH7CWnydTtMq8lwg8Cq4cpTaZuEX5ThGN6pm92e6vJ1NNbKFibXbF9 Dwm3W06Tqacc1OVaTg8JbfKuKEFOqxe3THPYy1lNpu79sJpxa9mubZt9IrHJ1dNTVjt8OxNKi/4M GchwdQ4LFzqtRetc5TWMCAoVP+/wNFdQxs8yzSSHOq0fkb5kNQYXp+5ghilNZlkDBVcPZuSYJrOo CDCmn2RZA2q1nUupjWzQlOxeihlx3mTWNbaf2ojgJrMuUf2Y5eGztnl4KbURcU3J4ijX29uIpSaz OPv2Zuah1eTG86Uwtg2yFsqkFgrqJU5ivIdKRQ9VGQQ9VCl6qCMuEuAPKx4hekhWOLepck4W/IAv ajWfzuhxfIcKworHi6r/whKt/4YmzVu0spC3aDWF/i3kqlo4/KOES9doMv2ryGVZFQufSR6llMXC 0o1uilVWypZOG5otMaYoeS1aTaF/tUKicp2v0Ba5LEDnk5+vv8RQp+dlceijuUzx56vS1lyKv9Dn QCKHl+hlapxxeDaOnYymyfQgSVMOLFbOj/bSkhyHgOxkfxLsa2S3yFKRiHPK2TQ4IGRVyNMy7zHY uFofrTHJh0d0eg+H6JLKawRWRAdJyarDkFW3whKnWdiCmxXMLmh53yAr3CvsGOyjZVjGBknfztEJ WAE6YdBV4gmDUgwCC8cHxJN+my+zPQrlEaEQI4actkr1cFbS7H3cpEy4OEyFeQShKDcVwlI+7FXy ogN3MVE8mQgy3DrAg4f57SLii3Nn5XSCbmCW8EO7sF2aqR7QyEjjX3xHg8Kjuupvf3v261ePf/8M 37yjESWIbwDan14djdwiy+SuhrO5lep+wnZkhdq0MY2m23UCBzWI31KgATfR8ElU6CapwGbzNofw AfJfdadMUP9T3p2FY934cLQqQoHFc4Hpm+5keF3JeOXAVAiUuHS9oX02NtXMc+MTpeO/RufmDuhl IRUYqpF68vnPz/7+Ht9PH/5C4DSVKwDVvVxdmOl0cuqWwnIcx4OfeY0yAw9DcG8A6fvuyOXzHJE6 QZ8DxjTJL4RhneXCcZrz6hx4Nsc6z1AzXJ1imBVTZKt8jh1K57gb5qnkYgRfP+AfQZQuM1wtyIw7 9HjUydhRqVjk7hbGeYzsh2whWcSUYuFpeSsJy5TEV+RpQOSkl77rdr3rJ19/cvLdw5MfPj6VmUi1 vk75mUbDgN+6cB/qXVNpyEE1FdveuO+sr1sC3HGKLfdMfZbU7Dqx6AyEU9lFuefUpvscblyfegbZ 6gx/P0fRu4nKN0spkIXznRgZhJfBs953Fcn/eS7CXb3Au/pfgf8Z0HwWKN78l7L7D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FMJAABbQ29udGVu dF9UeXBlc10ueG1sUEsBAhQACgAAAAAAh07iQAAAAAAAAAAAAAAAAAYAAAAAAAAAAAAQAAAANQgA AF9yZWxzL1BLAQIUABQAAAAIAIdO4kCKFGY80QAAAJQBAAALAAAAAAAAAAEAIAAAAFkIAABfcmVs cy8ucmVsc1BLAQIUAAoAAAAAAIdO4kAAAAAAAAAAAAAAAAAEAAAAAAAAAAAAEAAAAAAAAABkcnMv UEsBAhQAFAAAAAgAh07iQJoksmXcAAAADgEAAA8AAAAAAAAAAQAgAAAAIgAAAGRycy9kb3ducmV2 LnhtbFBLAQIUABQAAAAIAIdO4kBYo7iM3gYAAJMZAAAOAAAAAAAAAAEAIAAAACsBAABkcnMvZTJv RG9jLnhtbFBLBQYAAAAABgAGAFkBAAB7CgAAAAA= ">
                <o:lock v:ext="edit" aspectratio="f"/>
                <v:group id="_x0000_s1026" o:spid="_x0000_s1026" o:spt="203" style="position:absolute;left:2847;top:13118;height:446;width:10680;" coordsize="6781800,284400" o:gfxdata="UEsDBAoAAAAAAIdO4kAAAAAAAAAAAAAAAAAEAAAAZHJzL1BLAwQUAAAACACHTuJAqgjiaLoAAADb AAAADwAAAGRycy9kb3ducmV2LnhtbEVPTYvCMBC9L/gfwgje1rSKslRTEVHxIMLqgngbmrEtbSal ia3+e3MQ9vh438vV09Sio9aVlhXE4wgEcWZ1ybmCv8vu+weE88gaa8uk4EUOVunga4mJtj3/Unf2 uQgh7BJUUHjfJFK6rCCDbmwb4sDdbWvQB9jmUrfYh3BTy0kUzaXBkkNDgQ1tCsqq88Mo2PfYr6fx tjtW983rdpmdrseYlBoN42gBwtPT/4s/7oNWMA/rw5fwA2T6B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qgjiaLoAAADbAAAADwAAAAAAAAABACAAAAAiAAAAZHJzL2Rvd25yZXYueG1sUEsB AhQAFAAAAAgAh07iQDMvBZ47AAAAOQAAABUAAAAAAAAAAQAgAAAACQEAAGRycy9ncm91cHNoYXBl eG1sLnhtbFBLBQYAAAAABgAGAGABAADGAwAAAAA= 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 AAAADwAAAGRycy9kb3ducmV2LnhtbEWPQWvCQBSE7wX/w/IKvdXNtlQkdQ0lWOlBhKogvT2yzyQk +zZk1yT++25B6HGYmW+YVTbZVgzU+9qxBjVPQBAXztRcajgdP5+XIHxANtg6Jg038pCtZw8rTI0b +ZuGQyhFhLBPUUMVQpdK6YuKLPq564ijd3G9xRBlX0rT4xjhtpUvSbKQFmuOCxV2lFdUNIer1bAd cfx4VZth11zy28/xbX/eKdL66VEl7yACTeE/fG9/GQ0LBX9f4g+Q61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MVER/O+AAAA2wAAAA8AAAAAAAAAAQAgAAAAIgAAAGRycy9kb3ducmV2Lnht bFBLAQIUABQAAAAIAIdO4kAzLwWeOwAAADkAAAAVAAAAAAAAAAEAIAAAAA0BAABkcnMvZ3JvdXBz aGFwZXhtbC54bWxQSwUGAAAAAAYABgBgAQAAygMAAAAA ">
                    <o:lock v:ext="edit" aspectratio="t"/>
                    <v:shape id="任意多边形 2" o:spid="_x0000_s1026" o:spt="100" style="position:absolute;left:3;top:0;height:287656;width:1255739;v-text-anchor:middle;" fillcolor="#ADA9D1" filled="t" stroked="f" coordsize="1406296,288031" o:gfxdata="UEsDBAoAAAAAAIdO4kAAAAAAAAAAAAAAAAAEAAAAZHJzL1BLAwQUAAAACACHTuJAe9omf7wAAADb AAAADwAAAGRycy9kb3ducmV2LnhtbEWPT4vCMBTE7wt+h/AEL4smeqjSNQorVAQvay2eH83btmzz Upr499ObBcHjMPObYZbrm23FhXrfONYwnSgQxKUzDVcaimM2XoDwAdlg65g03MnDejX4WGJq3JUP dMlDJWIJ+xQ11CF0qZS+rMmin7iOOHq/rrcYouwraXq8xnLbyplSibTYcFyosaNNTeVffrYaEv7M jLo/vud5cf5JaHfaZvuT1qPhVH2BCHQL7/CL3pnIzeD/S/wBcvU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vaJn+8AAAA 2wAAAA8AAAAAAAAAAQAgAAAAIgAAAGRycy9kb3ducmV2LnhtbFBLAQIUABQAAAAIAIdO4kAzLwWe OwAAADkAAAAQAAAAAAAAAAEAIAAAAAsBAABkcnMvc2hhcGV4bWwueG1sUEsFBgAAAAAGAAYAWwEA ALUDAAAAAA== 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751DF4C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604A7B" filled="t" stroked="f" coordsize="21600,21600" o:gfxdata="UEsDBAoAAAAAAIdO4kAAAAAAAAAAAAAAAAAEAAAAZHJzL1BLAwQUAAAACACHTuJATNUgz7sAAADb AAAADwAAAGRycy9kb3ducmV2LnhtbEWPTWrDMBCF94XcQUwhu0ZKAsF1o2RRCBSyCHV7gMGa2ibS yLWmtnP7qFDo8vF+Pt7+OAevRhpSF9nCemVAEdfRddxY+Pw4PRWgkiA79JHJwo0SHA+Lhz2WLk78 TmMljcojnEq00Ir0pdapbilgWsWeOHtfcQgoWQ6NdgNOeTx4vTFmpwN2nAkt9vTaUn2tfkLmFvLt n6WYLmZz2c7sTXUer9YuH9fmBZTQLP/hv/abs7Dbwu+X/AP04Q5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NUgz7sAAADb AAAADwAAAAAAAAABACAAAAAiAAAAZHJzL2Rvd25yZXYueG1sUEsBAhQAFAAAAAgAh07iQDMvBZ47 AAAAOQAAABAAAAAAAAAAAQAgAAAACgEAAGRycy9zaGFwZXhtbC54bWxQSwUGAAAAAAYABgBbAQAA tAMAAAAA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20495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krh8bLsAAADb AAAADwAAAGRycy9kb3ducmV2LnhtbEWPQWsCMRSE7wX/Q3iCt5pYZCmrUUQQBL1oPXh8JM/d1c1L 2KS6/nsjFHocZuYbZr7sXSvu1MXGs4bJWIEgNt42XGk4/Ww+v0HEhGyx9UwanhRhuRh8zLG0/sEH uh9TJTKEY4ka6pRCKWU0NTmMYx+Is3fxncOUZVdJ2+Ejw10rv5QqpMOG80KNgdY1mdvx12loql3v zfNc+MPqdA4qmO1V7bUeDSdqBiJRn/7Df+2t1VBM4f0l/wC5eAF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rh8bLsAAADb AAAADwAAAAAAAAABACAAAAAiAAAAZHJzL2Rvd25yZXYueG1sUEsBAhQAFAAAAAgAh07iQDMvBZ47 AAAAOQAAABAAAAAAAAAAAQAgAAAACgEAAGRycy9zaGFwZXhtbC54bWxQSwUGAAAAAAYABgBbAQAA tAMAAAAA 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3" o:spid="_x0000_s1026" o:spt="202" type="#_x0000_t202" style="position:absolute;left:3007;top:13019;height:508;width:1945;" filled="f" stroked="f" coordsize="21600,21600" o:gfxdata="UEsDBAoAAAAAAIdO4kAAAAAAAAAAAAAAAAAEAAAAZHJzL1BLAwQUAAAACACHTuJAenOFPr4AAADb AAAADwAAAGRycy9kb3ducmV2LnhtbEWPS4vCQBCE74L/YWjBm04M7iLRUSQgiqwHHxdvbaZNgpme mBlf++t3hAWPRVV9RU1mT1OJOzWutKxg0I9AEGdWl5wrOOwXvREI55E1VpZJwYsczKbt1gQTbR+8 pfvO5yJA2CWooPC+TqR0WUEGXd/WxME728agD7LJpW7wEeCmknEUfUuDJYeFAmtKC8ouu5tRsE4X G9yeYjP6rdLlz3leXw/HL6W6nUE0BuHp6T/h//ZKK4iH8P4SfoCc/g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enOFPr4A AADbAAAADwAAAAAAAAABACAAAAAiAAAAZHJzL2Rvd25yZXYueG1sUEsBAhQAFAAAAAgAh07iQDMv BZ47AAAAOQAAABAAAAAAAAAAAQAgAAAADQEAAGRycy9zaGFwZXhtbC54bWxQSwUGAAAAAAYABgBb AQAAtwMAAAAA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D8C0942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4417060</wp:posOffset>
                </wp:positionV>
                <wp:extent cx="6781800" cy="357505"/>
                <wp:effectExtent l="0" t="0" r="19050" b="44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57505"/>
                          <a:chOff x="2847" y="7214"/>
                          <a:chExt cx="10680" cy="563"/>
                        </a:xfrm>
                      </wpg:grpSpPr>
                      <wpg:grpSp>
                        <wpg:cNvPr id="2" name="组合 31"/>
                        <wpg:cNvGrpSpPr/>
                        <wpg:grpSpPr>
                          <a:xfrm>
                            <a:off x="2847" y="7331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DA9D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4FD743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604A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D550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" name="文本框 1"/>
                        <wps:cNvSpPr txBox="1"/>
                        <wps:spPr>
                          <a:xfrm>
                            <a:off x="3007" y="721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ECAD4C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347.8pt;height:28.15pt;width:534pt;mso-position-vertical-relative:page;z-index:251669504;mso-width-relative:page;mso-height-relative:page;" coordorigin="2847,7214" coordsize="10680,563" o:gfxdata="UEsDBAoAAAAAAIdO4kAAAAAAAAAAAAAAAAAEAAAAZHJzL1BLAwQUAAAACACHTuJA52Ko3NsAAAAM AQAADwAAAGRycy9kb3ducmV2LnhtbE2PwU7DMAyG70i8Q2QkblsSUAordSc0AacJaRsS4pY1Xlut Saoma7e3JzvB0fan399fLM+2YyMNofUOQc4FMHKVN62rEb5277NnYCFqZ3TnHSFcKMCyvL0pdG78 5DY0bmPNUogLuUZoYuxzzkPVkNVh7nty6Xbwg9UxjUPNzaCnFG47/iBExq1uXfrQ6J5WDVXH7cki fEx6en2Ub+P6eFhdfnbq83stCfH+TooXYJHO8Q+Gq35ShzI57f3JmcA6hJmUKqEI2UJlwK6EUFla 7RGelFwALwv+v0T5C1BLAwQUAAAACACHTuJAifU8T9EGAACMGQAADgAAAGRycy9lMm9Eb2MueG1s 1VlLj9xEEL4j8R9aPiKR8XvGo+xGk102QlpIpAQRjl6PZ8bCdhu3Z2fCOeJxAcSBAyAkEI9LjhxA EfBnkk1+Bl93u/2YnVl7FxKERpppu6u6uqq/quqquX5jncTkNMxZRNM9zbimayRMAzqN0vme9s69 o9dHGmGFn079mKbhnvYgZNqN/Vdfub7KxqFJFzSehjnBIikbr7I9bVEU2XgwYMEiTHx2jWZhiskZ zRO/wGM+H0xzf4XVk3hg6ro7WNF8muU0CBnD20M5qZUr5n0WpLNZFISHNFgmYVrIVfMw9guoxBZR xrR9sdvZLAyK27MZCwsS72nQtBDfEILxCf8e7F/3x/PczxZRUG7B77OFDZ0SP0ohtFrq0C98ssyj c0slUZBTRmfFtYAmA6mIsAi0MPQN29zK6TITuszHq3lWGR0HtWH1Ky8bvH16JyfRFEjQSOonOPBn jx8+/eITYnDbrLL5GCS38uxudicvX8zlE1d3PcsT/gtFyFpY9UFl1XBdkAAv3eHIGOkweIA5yxk6 uiPNHixwNpzNHNlDjWB2aBq2mnujZDd0d1QyO67FZwdK7oBvr9pN9fBi7WRu2Mm6iqFqjS3J74+V uRr62rarrFFaCoaoDRwslI1aJsbaNsz9nxvK2jDUaIuhpMsAXMc0eJ+RlB4s/HQeTlgGz+WY5Fq0 QShBWZ26wsLFGDRMx+VGERisDeSPKwxit9ssC0ZnaHkleD3L9QR4d0IQMZHVjsr+maPeXfhZKPyf cS8sHdWqEPjk8eOzh58//fHr53/+/vSPH4jJzbXKBHHlr2zM4LrkZPUWncK7/WVBRaTacN2W/hUW m9qbo6HrCEBW2sN+S1bcCqkIAv7pMSuwA0TBKUZyUAaVgKYpi4rwPs5glsSIsa8NiKF7luHYZEUM W3dNr0T7fLrB9F6TSScLYo5GuvKbc9T3EclqEcbQMByrW0STqVsEjqAWIffeLaLJJDXoVAWnUsux zJHpDbvlNJl6yrGbcnRL7yWnydRtMqclwvU8o4cqTaZuEW5ThKU7uqt3W6vJ1NNaSFb1qZiug3jb LafJ1FMObmKVnB4S2uRdXoKYVi1u6Pqwl7GaTN3nYTT91jBt09T7eGKTq6eljLb7dgaUFv0WGYhw VQzzFyqsBeu0jGsYESQqftfhYS6jjN9jmkEOyUQ9InzJZAwuTt3BDFWazDIHCq4ezIgxTWaREaBM P8kyB1TbVpetfsyIBk3J4h7XWzL8vMmscmw/yfDgJrNKUf2Y5cWz0nl4qaOCxzUljy7FDF9qMnuX Yuau1eTG86UwtgmyFsrksZVQz3ET49VTLKqnQiOonnJRPZ1wkQC/X3APUUOywr2tTOdkwS/3Ilfz 6YSehveoICy4v5T5X2ii9l/TxGmLVibyFq2iUL+ZXFUJh31K4dI0ikz9luQyrYqFt5IHMWWh0LTe W8kqM2VrTzXNhhhdpLwWraJQv2pDInPt3tAGuUxAu8l3719iqNPyMjn02bkM8bu30t65FH+hzYFE Di9R81U44/BsXDsZjaPpURTHHFgsn58cxDk59QHZyeHEO1TIbpHFIhCnlLMpcIhKQ96W5S26WJ+s Mckv1Cd0+gCX6JzKBgLLgqMoZ8Wxz4o7fo7bLHRBTwWzC5p/qJEVOgp7Gvtg6eehRuI3U1QChocq GHSFeMIgFwPPwPUB/qTepsvkgGLz8FCIEUNOW8RqOMtp8i56KBMuDlN+GkAo0k0Bt5QPB4VscaAL E4STiSBDvwEWPE7vZgFfnBsrpRNUA7OIX9pRZSk1ywcUMlL5F1/RIPGUvYdvfn3+y5dPfvsU37yi ESnoMhWNPCJD56aGsbmWZW/CtGSGqsuYRs1tW56FHMQ7FKi/dRR8EhWqSMpw2LzMIXyA+FfcyyPk /5hXZ/5YFT4crSWhwOJOYLq6PRneLGX858AsEShxaTtDczs2y5kr4xOp499GZ90AellIBYYqpJ59 9tPzv77D97NHPxMYrYwVqNQP0rJZpsLJuS6FYVmWAzvzHKV7DobgrgHpuvbI5vMckSpA7wBjHKUX wrCKcv44Tnl29hyTY51HqBmaphgm2RTRKp3jhOI5usI8lFyM4JtH/COI4mWC1oKMuGjuVa2nMhSL 2N3COPeRQ58tJIuYKl2Bh2URiHjLohl5VYASMenlnzrMJU/97KuPz759dPb9R6o9WvVaSLG+Sfmd RsFAqnDu4C1kU3Hsda+z6rZ4dhmDHF1dJXecOb+UXRR6zp25y9HGj7SaQbDaYu4r5LzbSHyzmAJY uN6JkUZ4Ftz2vitH/s9DEZr0Au7lHwr8X4DmswB3/SfK/t9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BFCQAAW0NvbnRlbnRfVHlwZXNdLnhtbFBL AQIUAAoAAAAAAIdO4kAAAAAAAAAAAAAAAAAGAAAAAAAAAAAAEAAAACcIAABfcmVscy9QSwECFAAU AAAACACHTuJAihRmPNEAAACUAQAACwAAAAAAAAABACAAAABLCAAAX3JlbHMvLnJlbHNQSwECFAAK AAAAAACHTuJAAAAAAAAAAAAAAAAABAAAAAAAAAAAABAAAAAAAAAAZHJzL1BLAQIUABQAAAAIAIdO 4kDnYqjc2wAAAAwBAAAPAAAAAAAAAAEAIAAAACIAAABkcnMvZG93bnJldi54bWxQSwECFAAUAAAA CACHTuJAifU8T9EGAACMGQAADgAAAAAAAAABACAAAAAqAQAAZHJzL2Uyb0RvYy54bWxQSwUGAAAA AAYABgBZAQAAbQoAAAAA ">
                <o:lock v:ext="edit" aspectratio="f"/>
                <v:group id="组合 31" o:spid="_x0000_s1026" o:spt="203" style="position:absolute;left:2847;top:7331;height:446;width:10680;" coordsize="6781800,284400" o:gfxdata="UEsDBAoAAAAAAIdO4kAAAAAAAAAAAAAAAAAEAAAAZHJzL1BLAwQUAAAACACHTuJA+xvRD7sAAADa AAAADwAAAGRycy9kb3ducmV2LnhtbEWPQYvCMBSE7wv+h/AEb2taxUWqUURUPIiwKoi3R/Nsi81L aWKr/94IgsdhZr5hpvOHKUVDtSssK4j7EQji1OqCMwWn4/p3DMJ5ZI2lZVLwJAfzWedniom2Lf9T c/CZCBB2CSrIva8SKV2ak0HXtxVx8K62NuiDrDOpa2wD3JRyEEV/0mDBYSHHipY5pbfD3SjYtNgu hvGq2d2uy+flONqfdzEp1evG0QSEp4f/hj/trVYwgPeVcAPk7AVQSwMEFAAAAAgAh07iQDMvBZ47 AAAAOQAAABUAAABkcnMvZ3JvdXBzaGFwZXhtbC54bWyzsa/IzVEoSy0qzszPs1Uy1DNQUkjNS85P ycxLt1UKDXHTtVBSKC5JzEtJzMnPS7VVqkwtVrK34+UCAFBLAwQKAAAAAACHTuJAAAAAAAAAAAAA AAAABgAAAF9yZWxzL1BLAwQUAAAACACHTuJACS23BNMAAACZAQAACwAAAF9yZWxzLy5yZWxzpZBB SwMxEIXvgv8hzN3NtgcRabY3oddawWtIZrPBTSbMxNX+e1NEcKU3D3OYecz3Hm+3/0yzWpAlUjaw 6XpQmB35mIOBl9PT3QMoqTZ7O1NGA2cU2A+3N7sjzra2J5liEdUoWQxMtZZHrcVNmKx0VDA3ZSRO traVgy7WvdmAetv395p/M2BYMdXBG+CD34I6nUtz/sNO0TEJjbVzlDSNY3TXqDowvZfnyRZ8TXNj WQ5YDXiWb0kuUgvZtQF9PcPmnxk8feQjLmv3y5Fx+fHVq0KHL1BLAwQUAAAACACHTuJAVH3oJ/4A AADsAQAAEwAAAFtDb250ZW50X1R5cGVzXS54bWyVkctOwzAQRfdI/IPlLUocWCCEmnRBgB0gKB8w sieJRWJbHje0f8+4jw2iSF3aM/eeI3ux3EyjmDGS9a6W12UlBTrtjXV9LT9XT8WdFJTAGRi9w1pu keSyubxYrLYBSXDaUS2HlMK9UqQHnIBKH9DxpPNxgsTH2KsA+gt6VDdVdau0dwldKlLukM2ixQ7W YxKPG77em0QcSYqH/WJm1RJCGK2GxKZqduYXpTgQSk7udmiwga5YQ6o/CXlyGnDIvfLTRGtQvEFM LzCxhjKRlPHfLuJc/l+SLScqfNdZjWUbqeXYO85Hq1PtffTrQAME5P5zGc85/JHDR4za/VXzA1BL AQIUABQAAAAIAIdO4kBUfegn/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Psb0Q+7AAAA2gAAAA8AAAAAAAAAAQAgAAAAIgAAAGRycy9kb3ducmV2LnhtbFBL AQIUABQAAAAIAIdO4kAzLwWeOwAAADkAAAAVAAAAAAAAAAEAIAAAAAoBAABkcnMvZ3JvdXBzaGFw ZXhtbC54bWxQSwUGAAAAAAYABgBgAQAAxwMAAAAA 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lFd0lL0AAADa AAAADwAAAGRycy9kb3ducmV2LnhtbEWPT2vCQBTE7wW/w/IK3uomFYukrqGIFQ8iVAXp7ZF9JiHZ tyG75s+3d4VCj8PM/IZZpYOpRUetKy0riGcRCOLM6pJzBZfz99sShPPIGmvLpGAkB+l68rLCRNue f6g7+VwECLsEFRTeN4mULivIoJvZhjh4N9sa9EG2udQt9gFuavkeRR/SYMlhocCGNgVl1eluFOx6 7L/m8bY7VLfN+HteHK+HmJSavsbRJwhPg/8P/7X3WsEcnlfCDZDrB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lFd0lL0AAADaAAAADwAAAAAAAAABACAAAAAiAAAAZHJzL2Rvd25yZXYueG1s UEsBAhQAFAAAAAgAh07iQDMvBZ47AAAAOQAAABUAAAAAAAAAAQAgAAAADAEAAGRycy9ncm91cHNo YXBleG1sLnhtbFBLBQYAAAAABgAGAGABAADJAwAAAAA= ">
                    <o:lock v:ext="edit" aspectratio="t"/>
                    <v:shape id="任意多边形 2" o:spid="_x0000_s1026" o:spt="100" style="position:absolute;left:3;top:0;height:287656;width:1255739;v-text-anchor:middle;" fillcolor="#ADA9D1" filled="t" stroked="f" coordsize="1406296,288031" o:gfxdata="UEsDBAoAAAAAAIdO4kAAAAAAAAAAAAAAAAAEAAAAZHJzL1BLAwQUAAAACACHTuJAaGkJYrwAAADb AAAADwAAAGRycy9kb3ducmV2LnhtbEWPT4vCMBTE7wt+h/AEL4smulClaxQUKoIXt4rnR/O2LTYv pYl/P71ZEPY4zMxvmPnybhtxpc7XjjWMRwoEceFMzaWG4yEbzkD4gGywcUwaHuRhueh9zDE17sY/ dM1DKSKEfYoaqhDaVEpfVGTRj1xLHL1f11kMUXalNB3eItw2cqJUIi3WHBcqbGldUXHOL1ZDwp+Z UY/napofL/uEtqdNtjtpPeiP1TeIQPfwH363t0bD1wT+vsQfIBcv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hpCWK8AAAA 2wAAAA8AAAAAAAAAAQAgAAAAIgAAAGRycy9kb3ducmV2LnhtbFBLAQIUABQAAAAIAIdO4kAzLwWe OwAAADkAAAAQAAAAAAAAAAEAIAAAAAsBAABkcnMvc2hhcGV4bWwueG1sUEsFBgAAAAAGAAYAWwEA ALUDAAAAAA== 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384FD743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604A7B" filled="t" stroked="f" coordsize="21600,21600" o:gfxdata="UEsDBAoAAAAAAIdO4kAAAAAAAAAAAAAAAAAEAAAAZHJzL1BLAwQUAAAACACHTuJAX2YP0rsAAADb AAAADwAAAGRycy9kb3ducmV2LnhtbEWPTWrDMBCF94XeQUyhu0ZKDMVxo2RRKBS6CHF7gMGa2ibS yLWmtnP7qBDo8vF+Pt7usASvJhpTH9nCemVAETfR9dxa+Pp8eypBJUF26COThQslOOzv73ZYuTjz iaZaWpVHOFVooRMZKq1T01HAtIoDcfa+4xhQshxb7Uac83jwemPMsw7YcyZ0ONBrR825/g2ZW8qP 30o5H83mWCzsTf0xna19fFibF1BCi/yHb+13Z6Eo4O9L/gF6fwV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X2YP0rsAAADb AAAADwAAAAAAAAABACAAAAAiAAAAZHJzL2Rvd25yZXYueG1sUEsBAhQAFAAAAAgAh07iQDMvBZ47 AAAAOQAAABAAAAAAAAAAAQAgAAAACgEAAGRycy9zaGFwZXhtbC54bWxQSwUGAAAAAAYABgBbAQAA tAMAAAAA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3D550E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gQtTcb0AAADb AAAADwAAAGRycy9kb3ducmV2LnhtbEWPwWrDMBBE74X+g9hCb7WUNITgWAklEAi0F6c55LhIW9ut tRKWkth/XxUCPQ4z84aptqPrxZWG2HnWMCsUCGLjbceNhtPn/mUFIiZki71n0jBRhO3m8aHC0vob 13Q9pkZkCMcSNbQphVLKaFpyGAsfiLP35QeHKcuhkXbAW4a7Xs6VWkqHHeeFFgPtWjI/x4vT0DXv ozfTeenrt9M5qGAO3+pD6+enmVqDSDSm//C9fbAaXhfw9yX/ALn5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BC1NxvQAA ANsAAAAPAAAAAAAAAAEAIAAAACIAAABkcnMvZG93bnJldi54bWxQSwECFAAUAAAACACHTuJAMy8F njsAAAA5AAAAEAAAAAAAAAABACAAAAAMAQAAZHJzL3NoYXBleG1sLnhtbFBLBQYAAAAABgAGAFsB AAC2AwAAAAA= 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1" o:spid="_x0000_s1026" o:spt="202" type="#_x0000_t202" style="position:absolute;left:3007;top:7214;height:508;width:1945;" filled="f" stroked="f" coordsize="21600,21600" o:gfxdata="UEsDBAoAAAAAAIdO4kAAAAAAAAAAAAAAAAAEAAAAZHJzL1BLAwQUAAAACACHTuJAkOa2eL8AAADb AAAADwAAAGRycy9kb3ducmV2LnhtbEWPQWvCQBSE7wX/w/IEb3UTS4pE1yABaRF70Hrx9sw+k2D2 bcxuNfrr3UKhx2FmvmHmWW8acaXO1ZYVxOMIBHFhdc2lgv336nUKwnlkjY1lUnAnB9li8DLHVNsb b+m686UIEHYpKqi8b1MpXVGRQTe2LXHwTrYz6IPsSqk7vAW4aeQkit6lwZrDQoUt5RUV592PUbDO V1+4PU7M9NHkH5vTsr3sD4lSo2EczUB46v1/+K/9qRW8JfD7JfwAuXgC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Dmtni/ AAAA2wAAAA8AAAAAAAAAAQAgAAAAIgAAAGRycy9kb3ducmV2LnhtbFBLAQIUABQAAAAIAIdO4kAz LwWeOwAAADkAAAAQAAAAAAAAAAEAIAAAAA4BAABkcnMvc2hhcGV4bWwueG1sUEsFBgAAAAAGAAYA WwEAALgDAAAAAA==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7ECAD4C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footerReference w:type="first" r:id="rId8"/>
      <w:footerReference w:type="even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523" name="Watermark 195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524" name="Watermark 195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525" name="Watermark 195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7A56E"/>
    <w:multiLevelType w:val="singleLevel"/>
    <w:tmpl w:val="AD97A5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xOTBhNDFiZjRjY2E0MDU3OWYwOTg0MWZlYzFlZmEifQ=="/>
  </w:docVars>
  <w:rsids>
    <w:rsidRoot w:val="1D06237C"/>
    <w:rsid w:val="00012E73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7B3C49"/>
    <w:rsid w:val="0082702B"/>
    <w:rsid w:val="0085417A"/>
    <w:rsid w:val="0089146D"/>
    <w:rsid w:val="008E0C60"/>
    <w:rsid w:val="00911736"/>
    <w:rsid w:val="00923016"/>
    <w:rsid w:val="0092591B"/>
    <w:rsid w:val="0093682A"/>
    <w:rsid w:val="00986223"/>
    <w:rsid w:val="009872F7"/>
    <w:rsid w:val="009C366C"/>
    <w:rsid w:val="009D6057"/>
    <w:rsid w:val="009D7F15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EC54CB"/>
    <w:rsid w:val="022F48F3"/>
    <w:rsid w:val="02B33D51"/>
    <w:rsid w:val="0A354A28"/>
    <w:rsid w:val="10A5322F"/>
    <w:rsid w:val="111579B9"/>
    <w:rsid w:val="12FF077C"/>
    <w:rsid w:val="1494590D"/>
    <w:rsid w:val="19600F94"/>
    <w:rsid w:val="1A7467CA"/>
    <w:rsid w:val="1BA44A86"/>
    <w:rsid w:val="1D06237C"/>
    <w:rsid w:val="1D4A777F"/>
    <w:rsid w:val="1F31305F"/>
    <w:rsid w:val="1F395647"/>
    <w:rsid w:val="21CB7B54"/>
    <w:rsid w:val="22735C6D"/>
    <w:rsid w:val="27B70919"/>
    <w:rsid w:val="295403E9"/>
    <w:rsid w:val="2A9A1188"/>
    <w:rsid w:val="300E292B"/>
    <w:rsid w:val="329236BB"/>
    <w:rsid w:val="33350008"/>
    <w:rsid w:val="33DF6B01"/>
    <w:rsid w:val="360A4309"/>
    <w:rsid w:val="39C944FA"/>
    <w:rsid w:val="3A180C6C"/>
    <w:rsid w:val="3B47390A"/>
    <w:rsid w:val="3CDD3D8E"/>
    <w:rsid w:val="3E086CC3"/>
    <w:rsid w:val="41D8350E"/>
    <w:rsid w:val="421E057A"/>
    <w:rsid w:val="4A3B6D2F"/>
    <w:rsid w:val="4AA02ED1"/>
    <w:rsid w:val="4B9463CF"/>
    <w:rsid w:val="4C23438B"/>
    <w:rsid w:val="4CEA0599"/>
    <w:rsid w:val="54D211B3"/>
    <w:rsid w:val="57F52848"/>
    <w:rsid w:val="5B5C1CA2"/>
    <w:rsid w:val="5E583190"/>
    <w:rsid w:val="5E6F2269"/>
    <w:rsid w:val="5FB02081"/>
    <w:rsid w:val="667266BB"/>
    <w:rsid w:val="69437C39"/>
    <w:rsid w:val="69BD6A41"/>
    <w:rsid w:val="6C980998"/>
    <w:rsid w:val="6CB4222C"/>
    <w:rsid w:val="6CFD345D"/>
    <w:rsid w:val="6E874B16"/>
    <w:rsid w:val="6F4B08F9"/>
    <w:rsid w:val="720A4756"/>
    <w:rsid w:val="73C956F8"/>
    <w:rsid w:val="7879264D"/>
    <w:rsid w:val="7E491E1E"/>
    <w:rsid w:val="7F91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字符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paragraph" w:customStyle="1" w:styleId="14">
    <w:name w:val="列表段落1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jpeg" Type="http://schemas.openxmlformats.org/officeDocument/2006/relationships/image"/><Relationship Id="rId5" Target="../customXml/item1.xml" Type="http://schemas.openxmlformats.org/officeDocument/2006/relationships/customXml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kedao/AppData/Roaming/kingsoft/office6/templates/download/&#40664;&#35748;/&#21019;&#24847;&#31616;&#21382;SJS0056A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2017-06-14T05:57:00Z</dcterms:created>
  <dc:creator>kedao</dc:creator>
  <cp:lastModifiedBy>简笔小站</cp:lastModifiedBy>
  <dcterms:modified xsi:type="dcterms:W3CDTF">2026-07-05T13:55:56Z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9E8382040A484FBB8F4D28BE643FC38E_13</vt:lpwstr>
  </property>
  <property fmtid="{D5CDD505-2E9C-101B-9397-08002B2CF9AE}" pid="4" name="KSOTemplateDocerSaveRecord">
    <vt:lpwstr>eyJoZGlkIjoiYzkwZDM5ZGNmZTAwYTc1ODkyMTM0Y2Q4NDY3NDcwYmIiLCJ1c2VySWQiOiIzMDY5NjI2MTQifQ==</vt:lpwstr>
  </property>
</Properties>
</file>